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C983" w14:textId="77777777" w:rsidR="00AB4B23" w:rsidRPr="00D90DA2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AB4B23">
        <w:rPr>
          <w:rFonts w:asciiTheme="minorHAnsi" w:hAnsiTheme="minorHAnsi" w:cstheme="minorHAnsi"/>
          <w:b/>
          <w:bCs/>
          <w:sz w:val="40"/>
          <w:szCs w:val="40"/>
        </w:rPr>
        <w:t xml:space="preserve">Gebruik van een draagbare </w:t>
      </w:r>
      <w:proofErr w:type="spellStart"/>
      <w:r w:rsidRPr="00AB4B23">
        <w:rPr>
          <w:rFonts w:asciiTheme="minorHAnsi" w:hAnsiTheme="minorHAnsi" w:cstheme="minorHAnsi"/>
          <w:b/>
          <w:bCs/>
          <w:sz w:val="40"/>
          <w:szCs w:val="40"/>
        </w:rPr>
        <w:t>lockbox</w:t>
      </w:r>
      <w:proofErr w:type="spellEnd"/>
      <w:r w:rsidRPr="00AB4B23">
        <w:rPr>
          <w:rFonts w:asciiTheme="minorHAnsi" w:hAnsiTheme="minorHAnsi" w:cstheme="minorHAnsi"/>
          <w:b/>
          <w:bCs/>
          <w:sz w:val="40"/>
          <w:szCs w:val="40"/>
        </w:rPr>
        <w:t xml:space="preserve"> binnen de Lock Out – Tag Out (LOTO) procedure</w:t>
      </w:r>
    </w:p>
    <w:p w14:paraId="63B0202B" w14:textId="77777777" w:rsidR="00727D38" w:rsidRPr="00AB4B23" w:rsidRDefault="00727D38" w:rsidP="00727D38">
      <w:pPr>
        <w:spacing w:after="0" w:line="240" w:lineRule="auto"/>
        <w:rPr>
          <w:rFonts w:asciiTheme="minorHAnsi" w:hAnsiTheme="minorHAnsi" w:cstheme="minorHAnsi"/>
        </w:rPr>
      </w:pPr>
    </w:p>
    <w:p w14:paraId="6C919927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1. Doel</w:t>
      </w:r>
    </w:p>
    <w:p w14:paraId="28AD62F5" w14:textId="79A059E3" w:rsid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Deze procedure beschrijft het veilig en correct gebruik van een draagbare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bij werkzaamheden waarbij gevaarlijke energiebronnen moeten worden uitgeschakeld, vergrendeld en gecontroleerd om onbedoelde </w:t>
      </w:r>
      <w:proofErr w:type="spellStart"/>
      <w:r w:rsidR="0090560E" w:rsidRPr="00AB4B23">
        <w:rPr>
          <w:rFonts w:asciiTheme="minorHAnsi" w:hAnsiTheme="minorHAnsi" w:cstheme="minorHAnsi"/>
        </w:rPr>
        <w:t>herinschakeling</w:t>
      </w:r>
      <w:proofErr w:type="spellEnd"/>
      <w:r w:rsidRPr="00AB4B23">
        <w:rPr>
          <w:rFonts w:asciiTheme="minorHAnsi" w:hAnsiTheme="minorHAnsi" w:cstheme="minorHAnsi"/>
        </w:rPr>
        <w:t xml:space="preserve"> te voorkomen.</w:t>
      </w:r>
    </w:p>
    <w:p w14:paraId="7F3F5097" w14:textId="77777777" w:rsidR="00727D38" w:rsidRPr="00AB4B23" w:rsidRDefault="00727D38" w:rsidP="00727D38">
      <w:pPr>
        <w:spacing w:after="0" w:line="240" w:lineRule="auto"/>
        <w:rPr>
          <w:rFonts w:asciiTheme="minorHAnsi" w:hAnsiTheme="minorHAnsi" w:cstheme="minorHAnsi"/>
        </w:rPr>
      </w:pPr>
    </w:p>
    <w:p w14:paraId="1EBA192A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2. Toepassingsgebied</w:t>
      </w:r>
    </w:p>
    <w:p w14:paraId="646410A9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Deze procedure is van toepassing op:</w:t>
      </w:r>
    </w:p>
    <w:p w14:paraId="6DE00A45" w14:textId="77777777" w:rsidR="00AB4B23" w:rsidRPr="00AB4B23" w:rsidRDefault="00AB4B23" w:rsidP="00727D38">
      <w:pPr>
        <w:numPr>
          <w:ilvl w:val="0"/>
          <w:numId w:val="9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Onderhouds-, reinigings-, herstellings- en inspectiewerkzaamheden</w:t>
      </w:r>
    </w:p>
    <w:p w14:paraId="46F6E1F7" w14:textId="77777777" w:rsidR="00AB4B23" w:rsidRPr="00AB4B23" w:rsidRDefault="00AB4B23" w:rsidP="00727D38">
      <w:pPr>
        <w:numPr>
          <w:ilvl w:val="0"/>
          <w:numId w:val="9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Installaties en arbeidsmiddelen met meerdere energiebronnen</w:t>
      </w:r>
    </w:p>
    <w:p w14:paraId="0847A5F6" w14:textId="77777777" w:rsidR="00AB4B23" w:rsidRDefault="00AB4B23" w:rsidP="00727D38">
      <w:pPr>
        <w:numPr>
          <w:ilvl w:val="0"/>
          <w:numId w:val="9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Situaties waarbij meerdere personen tegelijk aan dezelfde installatie werken</w:t>
      </w:r>
    </w:p>
    <w:p w14:paraId="17A69E75" w14:textId="77777777" w:rsidR="00727D38" w:rsidRPr="00AB4B23" w:rsidRDefault="00727D38" w:rsidP="00727D38">
      <w:pPr>
        <w:spacing w:after="0" w:line="240" w:lineRule="auto"/>
        <w:ind w:left="720"/>
        <w:rPr>
          <w:rFonts w:asciiTheme="minorHAnsi" w:hAnsiTheme="minorHAnsi" w:cstheme="minorHAnsi"/>
        </w:rPr>
      </w:pPr>
    </w:p>
    <w:p w14:paraId="3FB6910E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3. Definities</w:t>
      </w:r>
    </w:p>
    <w:p w14:paraId="59E792E3" w14:textId="77777777" w:rsidR="00AB4B23" w:rsidRPr="00AB4B23" w:rsidRDefault="00AB4B23" w:rsidP="00727D38">
      <w:pPr>
        <w:numPr>
          <w:ilvl w:val="0"/>
          <w:numId w:val="9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>Lock Out – Tag Out (LOTO)</w:t>
      </w:r>
      <w:r w:rsidRPr="00AB4B23">
        <w:rPr>
          <w:rFonts w:asciiTheme="minorHAnsi" w:hAnsiTheme="minorHAnsi" w:cstheme="minorHAnsi"/>
        </w:rPr>
        <w:t>: Procedure om energiebronnen veilig uit te schakelen en fysiek te vergrendelen.</w:t>
      </w:r>
    </w:p>
    <w:p w14:paraId="23FAEF46" w14:textId="77777777" w:rsidR="00AB4B23" w:rsidRPr="00AB4B23" w:rsidRDefault="00AB4B23" w:rsidP="00727D38">
      <w:pPr>
        <w:numPr>
          <w:ilvl w:val="0"/>
          <w:numId w:val="9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 xml:space="preserve">Draagbare </w:t>
      </w:r>
      <w:proofErr w:type="spellStart"/>
      <w:r w:rsidRPr="00AB4B23">
        <w:rPr>
          <w:rFonts w:asciiTheme="minorHAnsi" w:hAnsiTheme="minorHAnsi" w:cstheme="minorHAnsi"/>
          <w:b/>
          <w:bCs/>
        </w:rPr>
        <w:t>lockbox</w:t>
      </w:r>
      <w:proofErr w:type="spellEnd"/>
      <w:r w:rsidRPr="00AB4B23">
        <w:rPr>
          <w:rFonts w:asciiTheme="minorHAnsi" w:hAnsiTheme="minorHAnsi" w:cstheme="minorHAnsi"/>
        </w:rPr>
        <w:t>: Verplaatsbare afsluitbare box waarin sleutels van individuele LOTO-slotjes worden opgeborgen.</w:t>
      </w:r>
    </w:p>
    <w:p w14:paraId="3BE118B7" w14:textId="474DC2C0" w:rsidR="001F316E" w:rsidRPr="00DD2FE1" w:rsidRDefault="001F316E" w:rsidP="00727D38">
      <w:pPr>
        <w:numPr>
          <w:ilvl w:val="0"/>
          <w:numId w:val="92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1F316E">
        <w:rPr>
          <w:rFonts w:asciiTheme="minorHAnsi" w:hAnsiTheme="minorHAnsi" w:cstheme="minorHAnsi"/>
          <w:b/>
          <w:bCs/>
        </w:rPr>
        <w:t>Installatieslot</w:t>
      </w:r>
      <w:r>
        <w:rPr>
          <w:rFonts w:asciiTheme="minorHAnsi" w:hAnsiTheme="minorHAnsi" w:cstheme="minorHAnsi"/>
          <w:b/>
          <w:bCs/>
        </w:rPr>
        <w:t xml:space="preserve">: </w:t>
      </w:r>
      <w:r>
        <w:rPr>
          <w:rFonts w:asciiTheme="minorHAnsi" w:hAnsiTheme="minorHAnsi" w:cstheme="minorHAnsi"/>
        </w:rPr>
        <w:t>Slot dat op de installatie gezet wordt om de installatie te vergrendelen.</w:t>
      </w:r>
    </w:p>
    <w:p w14:paraId="4E7C3E20" w14:textId="37DADAE8" w:rsidR="00DD2FE1" w:rsidRPr="001F316E" w:rsidRDefault="00DD2FE1" w:rsidP="00727D38">
      <w:pPr>
        <w:numPr>
          <w:ilvl w:val="0"/>
          <w:numId w:val="92"/>
        </w:num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Afdelingsslot: </w:t>
      </w:r>
      <w:r>
        <w:rPr>
          <w:rFonts w:asciiTheme="minorHAnsi" w:hAnsiTheme="minorHAnsi" w:cstheme="minorHAnsi"/>
        </w:rPr>
        <w:t xml:space="preserve">slot van de afdeling dat </w:t>
      </w:r>
      <w:r w:rsidR="00D14EC4">
        <w:rPr>
          <w:rFonts w:asciiTheme="minorHAnsi" w:hAnsiTheme="minorHAnsi" w:cstheme="minorHAnsi"/>
        </w:rPr>
        <w:t xml:space="preserve">door </w:t>
      </w:r>
      <w:r>
        <w:rPr>
          <w:rFonts w:asciiTheme="minorHAnsi" w:hAnsiTheme="minorHAnsi" w:cstheme="minorHAnsi"/>
        </w:rPr>
        <w:t>meerdere afdelingsverantwoordelijken kan geplaatst of verwijderd worden.</w:t>
      </w:r>
    </w:p>
    <w:p w14:paraId="6CBA1DFA" w14:textId="17A54F54" w:rsidR="00AB4B23" w:rsidRDefault="00AB4B23" w:rsidP="00727D38">
      <w:pPr>
        <w:numPr>
          <w:ilvl w:val="0"/>
          <w:numId w:val="9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>Persoonlijk slot</w:t>
      </w:r>
      <w:r w:rsidRPr="00AB4B23">
        <w:rPr>
          <w:rFonts w:asciiTheme="minorHAnsi" w:hAnsiTheme="minorHAnsi" w:cstheme="minorHAnsi"/>
        </w:rPr>
        <w:t>: Slot dat uitsluitend door één persoon gebruikt wordt en waarvan die persoon de enige sleutel bezit.</w:t>
      </w:r>
    </w:p>
    <w:p w14:paraId="6A9E3260" w14:textId="77777777" w:rsidR="00727D38" w:rsidRPr="00AB4B23" w:rsidRDefault="00727D38" w:rsidP="00727D38">
      <w:pPr>
        <w:spacing w:after="0" w:line="240" w:lineRule="auto"/>
        <w:ind w:left="720"/>
        <w:rPr>
          <w:rFonts w:asciiTheme="minorHAnsi" w:hAnsiTheme="minorHAnsi" w:cstheme="minorHAnsi"/>
        </w:rPr>
      </w:pPr>
    </w:p>
    <w:p w14:paraId="3B1CFFF3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4. Verantwoordelijkheden</w:t>
      </w:r>
    </w:p>
    <w:p w14:paraId="6293D821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Werkgever</w:t>
      </w:r>
    </w:p>
    <w:p w14:paraId="5CD7556F" w14:textId="77777777" w:rsidR="00AB4B23" w:rsidRPr="00AB4B23" w:rsidRDefault="00AB4B23" w:rsidP="00727D38">
      <w:pPr>
        <w:numPr>
          <w:ilvl w:val="0"/>
          <w:numId w:val="9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Voorziet geschikte draagbare </w:t>
      </w:r>
      <w:proofErr w:type="spellStart"/>
      <w:r w:rsidRPr="00AB4B23">
        <w:rPr>
          <w:rFonts w:asciiTheme="minorHAnsi" w:hAnsiTheme="minorHAnsi" w:cstheme="minorHAnsi"/>
        </w:rPr>
        <w:t>lockboxen</w:t>
      </w:r>
      <w:proofErr w:type="spellEnd"/>
      <w:r w:rsidRPr="00AB4B23">
        <w:rPr>
          <w:rFonts w:asciiTheme="minorHAnsi" w:hAnsiTheme="minorHAnsi" w:cstheme="minorHAnsi"/>
        </w:rPr>
        <w:t>, sloten en tags</w:t>
      </w:r>
    </w:p>
    <w:p w14:paraId="4BF56F4C" w14:textId="77777777" w:rsidR="00AB4B23" w:rsidRPr="00AB4B23" w:rsidRDefault="00AB4B23" w:rsidP="00727D38">
      <w:pPr>
        <w:numPr>
          <w:ilvl w:val="0"/>
          <w:numId w:val="9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Zorgt voor opleiding en instructies</w:t>
      </w:r>
    </w:p>
    <w:p w14:paraId="21BB86A3" w14:textId="77777777" w:rsidR="00AB4B23" w:rsidRDefault="00AB4B23" w:rsidP="00727D38">
      <w:pPr>
        <w:numPr>
          <w:ilvl w:val="0"/>
          <w:numId w:val="9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Ziet toe op naleving van deze procedure</w:t>
      </w:r>
    </w:p>
    <w:p w14:paraId="0880DDDE" w14:textId="77777777" w:rsidR="0090560E" w:rsidRDefault="0090560E" w:rsidP="00727D38">
      <w:pPr>
        <w:spacing w:after="0" w:line="240" w:lineRule="auto"/>
        <w:rPr>
          <w:rFonts w:asciiTheme="minorHAnsi" w:hAnsiTheme="minorHAnsi" w:cstheme="minorHAnsi"/>
        </w:rPr>
      </w:pPr>
    </w:p>
    <w:p w14:paraId="3228CE64" w14:textId="4D8D9308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Leidinggevende </w:t>
      </w:r>
    </w:p>
    <w:p w14:paraId="6282AE7D" w14:textId="77777777" w:rsidR="00AB4B23" w:rsidRPr="00AB4B23" w:rsidRDefault="00AB4B23" w:rsidP="00727D38">
      <w:pPr>
        <w:numPr>
          <w:ilvl w:val="0"/>
          <w:numId w:val="9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Bepaalt of een groeps-LOTO (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>) noodzakelijk is</w:t>
      </w:r>
    </w:p>
    <w:p w14:paraId="4A6CDB49" w14:textId="77777777" w:rsidR="00AB4B23" w:rsidRPr="00AB4B23" w:rsidRDefault="00AB4B23" w:rsidP="00727D38">
      <w:pPr>
        <w:numPr>
          <w:ilvl w:val="0"/>
          <w:numId w:val="9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Coördineert en controleert het correcte verloop van de procedure</w:t>
      </w:r>
    </w:p>
    <w:p w14:paraId="52D71551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4D254C3F" w14:textId="51FF867C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Werknemers </w:t>
      </w:r>
    </w:p>
    <w:p w14:paraId="2AEAE6BA" w14:textId="77777777" w:rsidR="00AB4B23" w:rsidRPr="00AB4B23" w:rsidRDefault="00AB4B23" w:rsidP="00727D38">
      <w:pPr>
        <w:numPr>
          <w:ilvl w:val="0"/>
          <w:numId w:val="9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Volgen strikt deze procedure</w:t>
      </w:r>
    </w:p>
    <w:p w14:paraId="10A23F3F" w14:textId="77777777" w:rsidR="00AB4B23" w:rsidRPr="00AB4B23" w:rsidRDefault="00AB4B23" w:rsidP="00727D38">
      <w:pPr>
        <w:numPr>
          <w:ilvl w:val="0"/>
          <w:numId w:val="9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Gebruiken uitsluitend hun </w:t>
      </w:r>
      <w:r w:rsidRPr="00AB4B23">
        <w:rPr>
          <w:rFonts w:asciiTheme="minorHAnsi" w:hAnsiTheme="minorHAnsi" w:cstheme="minorHAnsi"/>
          <w:b/>
          <w:bCs/>
        </w:rPr>
        <w:t>persoonlijke LOTO-slotjes</w:t>
      </w:r>
    </w:p>
    <w:p w14:paraId="3B6106EA" w14:textId="77777777" w:rsidR="00AB4B23" w:rsidRPr="00AB4B23" w:rsidRDefault="00AB4B23" w:rsidP="00727D38">
      <w:pPr>
        <w:numPr>
          <w:ilvl w:val="0"/>
          <w:numId w:val="9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Verwijderen enkel hun </w:t>
      </w:r>
      <w:r w:rsidRPr="00AB4B23">
        <w:rPr>
          <w:rFonts w:asciiTheme="minorHAnsi" w:hAnsiTheme="minorHAnsi" w:cstheme="minorHAnsi"/>
          <w:b/>
          <w:bCs/>
        </w:rPr>
        <w:t>eigen slot</w:t>
      </w:r>
    </w:p>
    <w:p w14:paraId="2BA30B26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14530D3C" w14:textId="2059AF33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lastRenderedPageBreak/>
        <w:t>5. Benodigd materiaal</w:t>
      </w:r>
    </w:p>
    <w:p w14:paraId="512F828C" w14:textId="77777777" w:rsidR="00AB4B23" w:rsidRPr="00AB4B23" w:rsidRDefault="00AB4B23" w:rsidP="00727D38">
      <w:pPr>
        <w:numPr>
          <w:ilvl w:val="0"/>
          <w:numId w:val="9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Draagbare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(mechanisch veilig, duidelijk gemarkeerd)</w:t>
      </w:r>
    </w:p>
    <w:p w14:paraId="26B02734" w14:textId="77777777" w:rsidR="00AB4B23" w:rsidRPr="00AB4B23" w:rsidRDefault="00AB4B23" w:rsidP="00727D38">
      <w:pPr>
        <w:numPr>
          <w:ilvl w:val="0"/>
          <w:numId w:val="9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Individuele LOTO-slotjes (persoonlijk slot)</w:t>
      </w:r>
    </w:p>
    <w:p w14:paraId="4EDCB069" w14:textId="77777777" w:rsidR="00AB4B23" w:rsidRPr="00AB4B23" w:rsidRDefault="00AB4B23" w:rsidP="00727D38">
      <w:pPr>
        <w:numPr>
          <w:ilvl w:val="0"/>
          <w:numId w:val="9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Lock-out tags (met naam, datum, afdeling)</w:t>
      </w:r>
    </w:p>
    <w:p w14:paraId="036880AB" w14:textId="4B4E8461" w:rsidR="00AB4B23" w:rsidRPr="00AB4B23" w:rsidRDefault="00AB4B23" w:rsidP="00727D38">
      <w:pPr>
        <w:numPr>
          <w:ilvl w:val="0"/>
          <w:numId w:val="9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LOTO-formulier of werkvergunning</w:t>
      </w:r>
    </w:p>
    <w:p w14:paraId="06FD40C2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5B1CCF66" w14:textId="28EF7F8E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6. Procedurestappen</w:t>
      </w:r>
    </w:p>
    <w:p w14:paraId="7B4D6D7E" w14:textId="15A84EE1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1 – Voorbereiding</w:t>
      </w:r>
      <w:r w:rsidR="00DD2FE1">
        <w:rPr>
          <w:rFonts w:asciiTheme="minorHAnsi" w:hAnsiTheme="minorHAnsi" w:cstheme="minorHAnsi"/>
          <w:b/>
          <w:bCs/>
        </w:rPr>
        <w:t xml:space="preserve"> (dit wordt door onze klant uitgevoerd)</w:t>
      </w:r>
    </w:p>
    <w:p w14:paraId="646E7B20" w14:textId="77777777" w:rsidR="00AB4B23" w:rsidRPr="00AB4B23" w:rsidRDefault="00AB4B23" w:rsidP="00727D38">
      <w:pPr>
        <w:numPr>
          <w:ilvl w:val="0"/>
          <w:numId w:val="97"/>
        </w:numPr>
        <w:spacing w:after="0" w:line="240" w:lineRule="auto"/>
        <w:rPr>
          <w:rFonts w:asciiTheme="minorHAnsi" w:hAnsiTheme="minorHAnsi" w:cstheme="minorHAnsi"/>
          <w:lang w:val="de-DE"/>
        </w:rPr>
      </w:pPr>
      <w:proofErr w:type="spellStart"/>
      <w:r w:rsidRPr="00AB4B23">
        <w:rPr>
          <w:rFonts w:asciiTheme="minorHAnsi" w:hAnsiTheme="minorHAnsi" w:cstheme="minorHAnsi"/>
          <w:lang w:val="de-DE"/>
        </w:rPr>
        <w:t>Identificeer</w:t>
      </w:r>
      <w:proofErr w:type="spellEnd"/>
      <w:r w:rsidRPr="00AB4B23">
        <w:rPr>
          <w:rFonts w:asciiTheme="minorHAnsi" w:hAnsiTheme="minorHAnsi" w:cstheme="minorHAnsi"/>
          <w:lang w:val="de-DE"/>
        </w:rPr>
        <w:t xml:space="preserve"> alle </w:t>
      </w:r>
      <w:proofErr w:type="spellStart"/>
      <w:r w:rsidRPr="00AB4B23">
        <w:rPr>
          <w:rFonts w:asciiTheme="minorHAnsi" w:hAnsiTheme="minorHAnsi" w:cstheme="minorHAnsi"/>
          <w:b/>
          <w:bCs/>
          <w:lang w:val="de-DE"/>
        </w:rPr>
        <w:t>energiebronnen</w:t>
      </w:r>
      <w:proofErr w:type="spellEnd"/>
      <w:r w:rsidRPr="00AB4B23">
        <w:rPr>
          <w:rFonts w:asciiTheme="minorHAnsi" w:hAnsiTheme="minorHAnsi" w:cstheme="minorHAnsi"/>
          <w:lang w:val="de-DE"/>
        </w:rPr>
        <w:t xml:space="preserve"> (elektrisch, hydraulisch, pneumatisch, mechanisch, thermisch, </w:t>
      </w:r>
      <w:proofErr w:type="spellStart"/>
      <w:r w:rsidRPr="00AB4B23">
        <w:rPr>
          <w:rFonts w:asciiTheme="minorHAnsi" w:hAnsiTheme="minorHAnsi" w:cstheme="minorHAnsi"/>
          <w:lang w:val="de-DE"/>
        </w:rPr>
        <w:t>enz</w:t>
      </w:r>
      <w:proofErr w:type="spellEnd"/>
      <w:r w:rsidRPr="00AB4B23">
        <w:rPr>
          <w:rFonts w:asciiTheme="minorHAnsi" w:hAnsiTheme="minorHAnsi" w:cstheme="minorHAnsi"/>
          <w:lang w:val="de-DE"/>
        </w:rPr>
        <w:t>.)</w:t>
      </w:r>
    </w:p>
    <w:p w14:paraId="7D765A4E" w14:textId="77777777" w:rsidR="00AB4B23" w:rsidRPr="00AB4B23" w:rsidRDefault="00AB4B23" w:rsidP="00727D38">
      <w:pPr>
        <w:numPr>
          <w:ilvl w:val="0"/>
          <w:numId w:val="9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Informeer betrokken werknemers en derden</w:t>
      </w:r>
    </w:p>
    <w:p w14:paraId="407360D1" w14:textId="77777777" w:rsidR="00AB4B23" w:rsidRDefault="00AB4B23" w:rsidP="00727D38">
      <w:pPr>
        <w:numPr>
          <w:ilvl w:val="0"/>
          <w:numId w:val="9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Stop de installatie volgens de normale stopprocedure</w:t>
      </w:r>
    </w:p>
    <w:p w14:paraId="789E4089" w14:textId="77777777" w:rsidR="0090560E" w:rsidRPr="00AB4B23" w:rsidRDefault="0090560E" w:rsidP="00727D38">
      <w:pPr>
        <w:spacing w:after="0" w:line="240" w:lineRule="auto"/>
        <w:rPr>
          <w:rFonts w:asciiTheme="minorHAnsi" w:hAnsiTheme="minorHAnsi" w:cstheme="minorHAnsi"/>
        </w:rPr>
      </w:pPr>
    </w:p>
    <w:p w14:paraId="2555FCC8" w14:textId="7C0EB7D6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2 – Isoleren van energiebronnen</w:t>
      </w:r>
      <w:r w:rsidR="00DD2FE1">
        <w:rPr>
          <w:rFonts w:asciiTheme="minorHAnsi" w:hAnsiTheme="minorHAnsi" w:cstheme="minorHAnsi"/>
          <w:b/>
          <w:bCs/>
        </w:rPr>
        <w:t xml:space="preserve"> (dit wordt door onze klant uitgevoerd)</w:t>
      </w:r>
    </w:p>
    <w:p w14:paraId="78DBB05D" w14:textId="62E64B8B" w:rsidR="00DD2FE1" w:rsidRDefault="00AB4B23" w:rsidP="00DD2FE1">
      <w:pPr>
        <w:numPr>
          <w:ilvl w:val="0"/>
          <w:numId w:val="9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Schakel alle energiebronnen uit</w:t>
      </w:r>
    </w:p>
    <w:p w14:paraId="1A4AEC09" w14:textId="77777777" w:rsidR="00DD2FE1" w:rsidRPr="00DD2FE1" w:rsidRDefault="00DD2FE1" w:rsidP="00DD2FE1">
      <w:pPr>
        <w:numPr>
          <w:ilvl w:val="0"/>
          <w:numId w:val="98"/>
        </w:numPr>
        <w:spacing w:after="0" w:line="240" w:lineRule="auto"/>
        <w:rPr>
          <w:rFonts w:asciiTheme="minorHAnsi" w:hAnsiTheme="minorHAnsi" w:cstheme="minorHAnsi"/>
        </w:rPr>
      </w:pPr>
    </w:p>
    <w:p w14:paraId="214CC3A2" w14:textId="77FD2831" w:rsidR="00AB4B23" w:rsidRPr="00AB4B23" w:rsidRDefault="00AB4B23" w:rsidP="00727D38">
      <w:pPr>
        <w:numPr>
          <w:ilvl w:val="0"/>
          <w:numId w:val="9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Breng </w:t>
      </w:r>
      <w:r w:rsidR="00DD2FE1">
        <w:rPr>
          <w:rFonts w:asciiTheme="minorHAnsi" w:hAnsiTheme="minorHAnsi" w:cstheme="minorHAnsi"/>
        </w:rPr>
        <w:t>installatie</w:t>
      </w:r>
      <w:r w:rsidRPr="00AB4B23">
        <w:rPr>
          <w:rFonts w:asciiTheme="minorHAnsi" w:hAnsiTheme="minorHAnsi" w:cstheme="minorHAnsi"/>
        </w:rPr>
        <w:t xml:space="preserve">slotjes aan op: </w:t>
      </w:r>
    </w:p>
    <w:p w14:paraId="18F9EDF4" w14:textId="77777777" w:rsidR="00AB4B23" w:rsidRPr="00AB4B23" w:rsidRDefault="00AB4B23" w:rsidP="00727D38">
      <w:pPr>
        <w:numPr>
          <w:ilvl w:val="1"/>
          <w:numId w:val="9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Hoofdschakelaars</w:t>
      </w:r>
    </w:p>
    <w:p w14:paraId="472A63C9" w14:textId="77777777" w:rsidR="00AB4B23" w:rsidRPr="00AB4B23" w:rsidRDefault="00AB4B23" w:rsidP="00727D38">
      <w:pPr>
        <w:numPr>
          <w:ilvl w:val="1"/>
          <w:numId w:val="9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Afsluiters</w:t>
      </w:r>
    </w:p>
    <w:p w14:paraId="4042EE10" w14:textId="77777777" w:rsidR="00AB4B23" w:rsidRPr="00AB4B23" w:rsidRDefault="00AB4B23" w:rsidP="00727D38">
      <w:pPr>
        <w:numPr>
          <w:ilvl w:val="1"/>
          <w:numId w:val="9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Energie-isolatiepunten</w:t>
      </w:r>
    </w:p>
    <w:p w14:paraId="610C7AD0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62B39FB2" w14:textId="3CAA019B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Stap 3 – Sleutels in de draagbare </w:t>
      </w:r>
      <w:proofErr w:type="spellStart"/>
      <w:r w:rsidRPr="00AB4B23">
        <w:rPr>
          <w:rFonts w:asciiTheme="minorHAnsi" w:hAnsiTheme="minorHAnsi" w:cstheme="minorHAnsi"/>
          <w:b/>
          <w:bCs/>
        </w:rPr>
        <w:t>lockbox</w:t>
      </w:r>
      <w:proofErr w:type="spellEnd"/>
    </w:p>
    <w:p w14:paraId="20025F3C" w14:textId="17C14ED7" w:rsidR="00AB4B23" w:rsidRPr="00AB4B23" w:rsidRDefault="00AB4B23" w:rsidP="00727D38">
      <w:pPr>
        <w:numPr>
          <w:ilvl w:val="0"/>
          <w:numId w:val="99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Verzamel </w:t>
      </w:r>
      <w:r w:rsidRPr="00AB4B23">
        <w:rPr>
          <w:rFonts w:asciiTheme="minorHAnsi" w:hAnsiTheme="minorHAnsi" w:cstheme="minorHAnsi"/>
          <w:b/>
          <w:bCs/>
        </w:rPr>
        <w:t>alle sleutels</w:t>
      </w:r>
      <w:r w:rsidRPr="00AB4B23">
        <w:rPr>
          <w:rFonts w:asciiTheme="minorHAnsi" w:hAnsiTheme="minorHAnsi" w:cstheme="minorHAnsi"/>
        </w:rPr>
        <w:t xml:space="preserve"> van de aangebrachte </w:t>
      </w:r>
      <w:r w:rsidR="00DD2FE1">
        <w:rPr>
          <w:rFonts w:asciiTheme="minorHAnsi" w:hAnsiTheme="minorHAnsi" w:cstheme="minorHAnsi"/>
        </w:rPr>
        <w:t>installatiesloten</w:t>
      </w:r>
    </w:p>
    <w:p w14:paraId="160C4609" w14:textId="77777777" w:rsidR="00AB4B23" w:rsidRPr="00AB4B23" w:rsidRDefault="00AB4B23" w:rsidP="00727D38">
      <w:pPr>
        <w:numPr>
          <w:ilvl w:val="0"/>
          <w:numId w:val="99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Plaats deze sleutels in de draagbare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</w:p>
    <w:p w14:paraId="6FE77473" w14:textId="57E1C62A" w:rsidR="00AB4B23" w:rsidRPr="00AB4B23" w:rsidRDefault="00AB4B23" w:rsidP="00727D38">
      <w:pPr>
        <w:numPr>
          <w:ilvl w:val="0"/>
          <w:numId w:val="99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Sluit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af met een </w:t>
      </w:r>
      <w:r w:rsidRPr="00AB4B23">
        <w:rPr>
          <w:rFonts w:asciiTheme="minorHAnsi" w:hAnsiTheme="minorHAnsi" w:cstheme="minorHAnsi"/>
          <w:b/>
          <w:bCs/>
        </w:rPr>
        <w:t>hoofdslot</w:t>
      </w:r>
      <w:r w:rsidR="00DD2FE1">
        <w:rPr>
          <w:rFonts w:asciiTheme="minorHAnsi" w:hAnsiTheme="minorHAnsi" w:cstheme="minorHAnsi"/>
          <w:b/>
          <w:bCs/>
        </w:rPr>
        <w:t xml:space="preserve"> (afdelingsslot van de klant)</w:t>
      </w:r>
    </w:p>
    <w:p w14:paraId="72F7CD9A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1D6B4DED" w14:textId="36D05FCB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4 – Persoonlijke vergrendeling</w:t>
      </w:r>
    </w:p>
    <w:p w14:paraId="32151655" w14:textId="66A0156E" w:rsidR="00DD2FE1" w:rsidRDefault="00DD2FE1" w:rsidP="00727D38">
      <w:pPr>
        <w:numPr>
          <w:ilvl w:val="0"/>
          <w:numId w:val="100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 ploegleider plaatst als eerste het GS </w:t>
      </w:r>
      <w:r w:rsidRPr="00DD2FE1">
        <w:rPr>
          <w:rFonts w:asciiTheme="minorHAnsi" w:hAnsiTheme="minorHAnsi" w:cstheme="minorHAnsi"/>
          <w:b/>
          <w:bCs/>
        </w:rPr>
        <w:t>afdelingsslot</w:t>
      </w:r>
    </w:p>
    <w:p w14:paraId="3899312C" w14:textId="0B7C13ED" w:rsidR="00AB4B23" w:rsidRPr="00AB4B23" w:rsidRDefault="00AB4B23" w:rsidP="00727D38">
      <w:pPr>
        <w:numPr>
          <w:ilvl w:val="0"/>
          <w:numId w:val="100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Elke persoon die aan de installatie werkt: </w:t>
      </w:r>
    </w:p>
    <w:p w14:paraId="6800480A" w14:textId="77777777" w:rsidR="00AB4B23" w:rsidRPr="00AB4B23" w:rsidRDefault="00AB4B23" w:rsidP="00727D38">
      <w:pPr>
        <w:numPr>
          <w:ilvl w:val="1"/>
          <w:numId w:val="100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Plaatst zijn/haar </w:t>
      </w:r>
      <w:r w:rsidRPr="00AB4B23">
        <w:rPr>
          <w:rFonts w:asciiTheme="minorHAnsi" w:hAnsiTheme="minorHAnsi" w:cstheme="minorHAnsi"/>
          <w:b/>
          <w:bCs/>
        </w:rPr>
        <w:t>persoonlijk slot</w:t>
      </w:r>
      <w:r w:rsidRPr="00AB4B23">
        <w:rPr>
          <w:rFonts w:asciiTheme="minorHAnsi" w:hAnsiTheme="minorHAnsi" w:cstheme="minorHAnsi"/>
        </w:rPr>
        <w:t xml:space="preserve"> op de draagbare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</w:p>
    <w:p w14:paraId="6DD8866A" w14:textId="77777777" w:rsidR="00AB4B23" w:rsidRPr="00AB4B23" w:rsidRDefault="00AB4B23" w:rsidP="00727D38">
      <w:pPr>
        <w:numPr>
          <w:ilvl w:val="1"/>
          <w:numId w:val="100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Bevestigt een persoonlijke tag</w:t>
      </w:r>
    </w:p>
    <w:p w14:paraId="26A98818" w14:textId="77777777" w:rsidR="00AB4B23" w:rsidRPr="00AB4B23" w:rsidRDefault="00AB4B23" w:rsidP="00727D38">
      <w:pPr>
        <w:numPr>
          <w:ilvl w:val="0"/>
          <w:numId w:val="100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Zolang er minstens één persoonlijk slot aanwezig is op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, kan deze </w:t>
      </w:r>
      <w:r w:rsidRPr="00AB4B23">
        <w:rPr>
          <w:rFonts w:asciiTheme="minorHAnsi" w:hAnsiTheme="minorHAnsi" w:cstheme="minorHAnsi"/>
          <w:b/>
          <w:bCs/>
        </w:rPr>
        <w:t>niet geopend worden</w:t>
      </w:r>
    </w:p>
    <w:p w14:paraId="7BCF7F65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50D6D6A9" w14:textId="27978B80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5 – Controle (</w:t>
      </w:r>
      <w:proofErr w:type="spellStart"/>
      <w:r w:rsidRPr="00AB4B23">
        <w:rPr>
          <w:rFonts w:asciiTheme="minorHAnsi" w:hAnsiTheme="minorHAnsi" w:cstheme="minorHAnsi"/>
          <w:b/>
          <w:bCs/>
        </w:rPr>
        <w:t>nulenergiecheck</w:t>
      </w:r>
      <w:proofErr w:type="spellEnd"/>
      <w:r w:rsidRPr="00AB4B23">
        <w:rPr>
          <w:rFonts w:asciiTheme="minorHAnsi" w:hAnsiTheme="minorHAnsi" w:cstheme="minorHAnsi"/>
          <w:b/>
          <w:bCs/>
        </w:rPr>
        <w:t>)</w:t>
      </w:r>
    </w:p>
    <w:p w14:paraId="5CF5F858" w14:textId="77777777" w:rsidR="00AB4B23" w:rsidRPr="00AB4B23" w:rsidRDefault="00AB4B23" w:rsidP="00727D38">
      <w:pPr>
        <w:numPr>
          <w:ilvl w:val="0"/>
          <w:numId w:val="10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Controleer actief of de installatie spanningsloos is</w:t>
      </w:r>
    </w:p>
    <w:p w14:paraId="634537D6" w14:textId="77777777" w:rsidR="00AB4B23" w:rsidRPr="00AB4B23" w:rsidRDefault="00AB4B23" w:rsidP="00727D38">
      <w:pPr>
        <w:numPr>
          <w:ilvl w:val="0"/>
          <w:numId w:val="10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Test bedieningsorganen (startknoppen, kleppen, enz.)</w:t>
      </w:r>
    </w:p>
    <w:p w14:paraId="717BEDD9" w14:textId="77777777" w:rsidR="00AB4B23" w:rsidRPr="00AB4B23" w:rsidRDefault="00AB4B23" w:rsidP="00727D38">
      <w:pPr>
        <w:numPr>
          <w:ilvl w:val="0"/>
          <w:numId w:val="10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Pas werkzaamheden pas toe na bevestiging van </w:t>
      </w:r>
      <w:proofErr w:type="spellStart"/>
      <w:r w:rsidRPr="00AB4B23">
        <w:rPr>
          <w:rFonts w:asciiTheme="minorHAnsi" w:hAnsiTheme="minorHAnsi" w:cstheme="minorHAnsi"/>
          <w:b/>
          <w:bCs/>
        </w:rPr>
        <w:t>nulenergie</w:t>
      </w:r>
      <w:proofErr w:type="spellEnd"/>
    </w:p>
    <w:p w14:paraId="467232C6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3A608742" w14:textId="625733FC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6 – Uitvoering van de werkzaamheden</w:t>
      </w:r>
    </w:p>
    <w:p w14:paraId="2431B855" w14:textId="77777777" w:rsidR="00AB4B23" w:rsidRPr="00AB4B23" w:rsidRDefault="00AB4B23" w:rsidP="00727D38">
      <w:pPr>
        <w:numPr>
          <w:ilvl w:val="0"/>
          <w:numId w:val="10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Voer de geplande werkzaamheden uit</w:t>
      </w:r>
    </w:p>
    <w:p w14:paraId="2279680D" w14:textId="77777777" w:rsidR="00AB4B23" w:rsidRPr="00AB4B23" w:rsidRDefault="00AB4B23" w:rsidP="00727D38">
      <w:pPr>
        <w:numPr>
          <w:ilvl w:val="0"/>
          <w:numId w:val="102"/>
        </w:numPr>
        <w:spacing w:after="0" w:line="240" w:lineRule="auto"/>
        <w:rPr>
          <w:rFonts w:asciiTheme="minorHAnsi" w:hAnsiTheme="minorHAnsi" w:cstheme="minorHAnsi"/>
        </w:rPr>
      </w:pP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blijft afgesloten gedurende de volledige werkduur</w:t>
      </w:r>
    </w:p>
    <w:p w14:paraId="33FCA09D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6998607" w14:textId="2612A2CF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7 – Beëindigen van werkzaamheden</w:t>
      </w:r>
    </w:p>
    <w:p w14:paraId="6476FDBB" w14:textId="359E1C0C" w:rsidR="00DD2FE1" w:rsidRDefault="00DD2FE1" w:rsidP="00727D38">
      <w:pPr>
        <w:numPr>
          <w:ilvl w:val="0"/>
          <w:numId w:val="103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Op het einde van de dag:</w:t>
      </w:r>
    </w:p>
    <w:p w14:paraId="51625CA6" w14:textId="6F8B6EAD" w:rsidR="00DD2FE1" w:rsidRPr="00DD2FE1" w:rsidRDefault="00DD2FE1" w:rsidP="00DD2FE1">
      <w:pPr>
        <w:numPr>
          <w:ilvl w:val="1"/>
          <w:numId w:val="103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Iedere werknemer verwijderd zijn </w:t>
      </w:r>
      <w:r w:rsidRPr="00DD2FE1">
        <w:rPr>
          <w:rFonts w:asciiTheme="minorHAnsi" w:hAnsiTheme="minorHAnsi" w:cstheme="minorHAnsi"/>
          <w:b/>
          <w:bCs/>
        </w:rPr>
        <w:t>persoonlijk slot</w:t>
      </w:r>
    </w:p>
    <w:p w14:paraId="52B7A202" w14:textId="7B882FAB" w:rsidR="00DD2FE1" w:rsidRDefault="00DD2FE1" w:rsidP="00DD2FE1">
      <w:pPr>
        <w:numPr>
          <w:ilvl w:val="1"/>
          <w:numId w:val="103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Indien de werken niet afgerond zijn, blijft het GS afdelingsslot op de </w:t>
      </w:r>
      <w:proofErr w:type="spellStart"/>
      <w:r>
        <w:rPr>
          <w:rFonts w:asciiTheme="minorHAnsi" w:hAnsiTheme="minorHAnsi" w:cstheme="minorHAnsi"/>
        </w:rPr>
        <w:t>lockbox</w:t>
      </w:r>
      <w:proofErr w:type="spellEnd"/>
      <w:r>
        <w:rPr>
          <w:rFonts w:asciiTheme="minorHAnsi" w:hAnsiTheme="minorHAnsi" w:cstheme="minorHAnsi"/>
        </w:rPr>
        <w:t xml:space="preserve"> aanwezig. Dit om de </w:t>
      </w:r>
      <w:proofErr w:type="spellStart"/>
      <w:r>
        <w:rPr>
          <w:rFonts w:asciiTheme="minorHAnsi" w:hAnsiTheme="minorHAnsi" w:cstheme="minorHAnsi"/>
        </w:rPr>
        <w:t>lock</w:t>
      </w:r>
      <w:proofErr w:type="spellEnd"/>
      <w:r>
        <w:rPr>
          <w:rFonts w:asciiTheme="minorHAnsi" w:hAnsiTheme="minorHAnsi" w:cstheme="minorHAnsi"/>
        </w:rPr>
        <w:t xml:space="preserve"> out bij afwezigheid te garanderen.</w:t>
      </w:r>
    </w:p>
    <w:p w14:paraId="6AB78312" w14:textId="4AF2ECE6" w:rsidR="00AB4B23" w:rsidRPr="00AB4B23" w:rsidRDefault="00AB4B23" w:rsidP="00727D38">
      <w:pPr>
        <w:numPr>
          <w:ilvl w:val="0"/>
          <w:numId w:val="10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Na afronding van de werkzaamheden: </w:t>
      </w:r>
    </w:p>
    <w:p w14:paraId="42BBED6E" w14:textId="640A2BC8" w:rsidR="00DD2FE1" w:rsidRDefault="00AB4B23" w:rsidP="00DD2FE1">
      <w:pPr>
        <w:numPr>
          <w:ilvl w:val="1"/>
          <w:numId w:val="10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Verwijdert elke werknemer </w:t>
      </w:r>
      <w:r w:rsidRPr="00AB4B23">
        <w:rPr>
          <w:rFonts w:asciiTheme="minorHAnsi" w:hAnsiTheme="minorHAnsi" w:cstheme="minorHAnsi"/>
          <w:b/>
          <w:bCs/>
        </w:rPr>
        <w:t>uitsluitend zijn/haar eigen slot</w:t>
      </w:r>
    </w:p>
    <w:p w14:paraId="77FC6226" w14:textId="163E3276" w:rsidR="00DD2FE1" w:rsidRPr="00DD2FE1" w:rsidRDefault="00DD2FE1" w:rsidP="00DD2FE1">
      <w:pPr>
        <w:numPr>
          <w:ilvl w:val="1"/>
          <w:numId w:val="103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Wordt het GS </w:t>
      </w:r>
      <w:r>
        <w:rPr>
          <w:rFonts w:asciiTheme="minorHAnsi" w:hAnsiTheme="minorHAnsi" w:cstheme="minorHAnsi"/>
          <w:b/>
          <w:bCs/>
        </w:rPr>
        <w:t>afdelingsslot verwijderd</w:t>
      </w:r>
    </w:p>
    <w:p w14:paraId="4618DB13" w14:textId="77777777" w:rsidR="00AB4B23" w:rsidRPr="00AB4B23" w:rsidRDefault="00AB4B23" w:rsidP="00727D38">
      <w:pPr>
        <w:numPr>
          <w:ilvl w:val="0"/>
          <w:numId w:val="10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Wanneer het </w:t>
      </w:r>
      <w:r w:rsidRPr="00AB4B23">
        <w:rPr>
          <w:rFonts w:asciiTheme="minorHAnsi" w:hAnsiTheme="minorHAnsi" w:cstheme="minorHAnsi"/>
          <w:b/>
          <w:bCs/>
        </w:rPr>
        <w:t>laatste slot</w:t>
      </w:r>
      <w:r w:rsidRPr="00AB4B23">
        <w:rPr>
          <w:rFonts w:asciiTheme="minorHAnsi" w:hAnsiTheme="minorHAnsi" w:cstheme="minorHAnsi"/>
        </w:rPr>
        <w:t xml:space="preserve"> is verwijderd: </w:t>
      </w:r>
    </w:p>
    <w:p w14:paraId="429952AD" w14:textId="77777777" w:rsidR="00AB4B23" w:rsidRPr="00AB4B23" w:rsidRDefault="00AB4B23" w:rsidP="00727D38">
      <w:pPr>
        <w:numPr>
          <w:ilvl w:val="1"/>
          <w:numId w:val="10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Kan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geopend worden</w:t>
      </w:r>
    </w:p>
    <w:p w14:paraId="0F058A79" w14:textId="77777777" w:rsidR="00AB4B23" w:rsidRPr="00AB4B23" w:rsidRDefault="00AB4B23" w:rsidP="00727D38">
      <w:pPr>
        <w:numPr>
          <w:ilvl w:val="1"/>
          <w:numId w:val="10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Kunnen de sleutels van de energie-isolatiepunten worden weggenomen</w:t>
      </w:r>
    </w:p>
    <w:p w14:paraId="0EA95F5F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629DEC57" w14:textId="7DAA7076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Stap 8 – </w:t>
      </w:r>
      <w:proofErr w:type="spellStart"/>
      <w:r w:rsidRPr="00AB4B23">
        <w:rPr>
          <w:rFonts w:asciiTheme="minorHAnsi" w:hAnsiTheme="minorHAnsi" w:cstheme="minorHAnsi"/>
          <w:b/>
          <w:bCs/>
        </w:rPr>
        <w:t>Herinschakeling</w:t>
      </w:r>
      <w:proofErr w:type="spellEnd"/>
    </w:p>
    <w:p w14:paraId="5F80C222" w14:textId="77777777" w:rsidR="00AB4B23" w:rsidRPr="00AB4B23" w:rsidRDefault="00AB4B23" w:rsidP="00727D38">
      <w:pPr>
        <w:numPr>
          <w:ilvl w:val="0"/>
          <w:numId w:val="10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Controleer of: </w:t>
      </w:r>
    </w:p>
    <w:p w14:paraId="69A48E35" w14:textId="77777777" w:rsidR="00AB4B23" w:rsidRPr="00AB4B23" w:rsidRDefault="00AB4B23" w:rsidP="00727D38">
      <w:pPr>
        <w:numPr>
          <w:ilvl w:val="1"/>
          <w:numId w:val="10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Alle personen zich buiten de gevarenzone bevinden</w:t>
      </w:r>
    </w:p>
    <w:p w14:paraId="68F06AC2" w14:textId="77777777" w:rsidR="00AB4B23" w:rsidRPr="00AB4B23" w:rsidRDefault="00AB4B23" w:rsidP="00727D38">
      <w:pPr>
        <w:numPr>
          <w:ilvl w:val="1"/>
          <w:numId w:val="10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Beveiligingen en afschermingen correct zijn geplaatst</w:t>
      </w:r>
    </w:p>
    <w:p w14:paraId="6A3C76B5" w14:textId="77777777" w:rsidR="00AB4B23" w:rsidRPr="00AB4B23" w:rsidRDefault="00AB4B23" w:rsidP="00727D38">
      <w:pPr>
        <w:numPr>
          <w:ilvl w:val="0"/>
          <w:numId w:val="10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Verwijder de LOTO-slotjes van de energiebronnen</w:t>
      </w:r>
    </w:p>
    <w:p w14:paraId="2CA2DC9D" w14:textId="77777777" w:rsidR="00AB4B23" w:rsidRPr="00AB4B23" w:rsidRDefault="00AB4B23" w:rsidP="00727D38">
      <w:pPr>
        <w:numPr>
          <w:ilvl w:val="0"/>
          <w:numId w:val="10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Herstel de energievoorziening volgens de opstartprocedure</w:t>
      </w:r>
    </w:p>
    <w:p w14:paraId="658B0370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EF64B39" w14:textId="12BC86C6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7. Afwijkingen en noodsituaties</w:t>
      </w:r>
    </w:p>
    <w:p w14:paraId="49B0C1E4" w14:textId="77777777" w:rsidR="00AB4B23" w:rsidRPr="00AB4B23" w:rsidRDefault="00AB4B23" w:rsidP="00727D38">
      <w:pPr>
        <w:numPr>
          <w:ilvl w:val="0"/>
          <w:numId w:val="10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Het verwijderen van een slot door iemand anders dan de eigenaar is </w:t>
      </w:r>
      <w:r w:rsidRPr="00AB4B23">
        <w:rPr>
          <w:rFonts w:asciiTheme="minorHAnsi" w:hAnsiTheme="minorHAnsi" w:cstheme="minorHAnsi"/>
          <w:b/>
          <w:bCs/>
        </w:rPr>
        <w:t>strikt verboden</w:t>
      </w:r>
      <w:r w:rsidRPr="00AB4B23">
        <w:rPr>
          <w:rFonts w:asciiTheme="minorHAnsi" w:hAnsiTheme="minorHAnsi" w:cstheme="minorHAnsi"/>
        </w:rPr>
        <w:t xml:space="preserve">, tenzij: </w:t>
      </w:r>
    </w:p>
    <w:p w14:paraId="1D0B2F28" w14:textId="77777777" w:rsidR="00AB4B23" w:rsidRPr="00AB4B23" w:rsidRDefault="00AB4B23" w:rsidP="00727D38">
      <w:pPr>
        <w:numPr>
          <w:ilvl w:val="1"/>
          <w:numId w:val="10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Een formele noodprocedure wordt gevolgd</w:t>
      </w:r>
    </w:p>
    <w:p w14:paraId="511CD783" w14:textId="77777777" w:rsidR="00AB4B23" w:rsidRPr="00AB4B23" w:rsidRDefault="00AB4B23" w:rsidP="00727D38">
      <w:pPr>
        <w:numPr>
          <w:ilvl w:val="1"/>
          <w:numId w:val="10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Goedkeuring van leidinggevende én preventieadviseur</w:t>
      </w:r>
    </w:p>
    <w:p w14:paraId="5A84AF74" w14:textId="77777777" w:rsidR="00AB4B23" w:rsidRPr="00AB4B23" w:rsidRDefault="00AB4B23" w:rsidP="00727D38">
      <w:pPr>
        <w:numPr>
          <w:ilvl w:val="1"/>
          <w:numId w:val="10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Schriftelijke registratie</w:t>
      </w:r>
    </w:p>
    <w:p w14:paraId="6B8FE4B3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F4BE070" w14:textId="43A6A835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8. Opleiding en instructie</w:t>
      </w:r>
    </w:p>
    <w:p w14:paraId="0CEE06BA" w14:textId="77777777" w:rsidR="00AB4B23" w:rsidRPr="00AB4B23" w:rsidRDefault="00AB4B23" w:rsidP="00727D38">
      <w:pPr>
        <w:numPr>
          <w:ilvl w:val="0"/>
          <w:numId w:val="10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Alle betrokken werknemers krijgen: </w:t>
      </w:r>
    </w:p>
    <w:p w14:paraId="2284BF7A" w14:textId="77777777" w:rsidR="00AB4B23" w:rsidRPr="00AB4B23" w:rsidRDefault="00AB4B23" w:rsidP="00727D38">
      <w:pPr>
        <w:numPr>
          <w:ilvl w:val="1"/>
          <w:numId w:val="10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Opleiding LOTO</w:t>
      </w:r>
    </w:p>
    <w:p w14:paraId="59B25DBF" w14:textId="77777777" w:rsidR="00AB4B23" w:rsidRDefault="00AB4B23" w:rsidP="00727D38">
      <w:pPr>
        <w:numPr>
          <w:ilvl w:val="1"/>
          <w:numId w:val="10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Specifieke instructie over gebruik van draagbare </w:t>
      </w:r>
      <w:proofErr w:type="spellStart"/>
      <w:r w:rsidRPr="00AB4B23">
        <w:rPr>
          <w:rFonts w:asciiTheme="minorHAnsi" w:hAnsiTheme="minorHAnsi" w:cstheme="minorHAnsi"/>
        </w:rPr>
        <w:t>lockboxen</w:t>
      </w:r>
      <w:proofErr w:type="spellEnd"/>
    </w:p>
    <w:p w14:paraId="665B7E7F" w14:textId="77777777" w:rsidR="007764B8" w:rsidRPr="00AB4B23" w:rsidRDefault="007764B8" w:rsidP="00727D38">
      <w:pPr>
        <w:spacing w:after="0" w:line="240" w:lineRule="auto"/>
        <w:ind w:left="720"/>
        <w:rPr>
          <w:rFonts w:asciiTheme="minorHAnsi" w:hAnsiTheme="minorHAnsi" w:cstheme="minorHAnsi"/>
        </w:rPr>
      </w:pPr>
    </w:p>
    <w:p w14:paraId="2AC34B98" w14:textId="77777777" w:rsidR="00AB4B23" w:rsidRPr="00AB4B23" w:rsidRDefault="00AB4B23" w:rsidP="00727D38">
      <w:pPr>
        <w:numPr>
          <w:ilvl w:val="0"/>
          <w:numId w:val="10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Herhaling bij: </w:t>
      </w:r>
    </w:p>
    <w:p w14:paraId="74B012BE" w14:textId="6B22867F" w:rsidR="00AB4B23" w:rsidRPr="00AB4B23" w:rsidRDefault="00AB4B23" w:rsidP="00DD2FE1">
      <w:pPr>
        <w:numPr>
          <w:ilvl w:val="1"/>
          <w:numId w:val="10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Nieuwe </w:t>
      </w:r>
      <w:proofErr w:type="spellStart"/>
      <w:r w:rsidRPr="00AB4B23">
        <w:rPr>
          <w:rFonts w:asciiTheme="minorHAnsi" w:hAnsiTheme="minorHAnsi" w:cstheme="minorHAnsi"/>
        </w:rPr>
        <w:t>installatiesidenten</w:t>
      </w:r>
      <w:proofErr w:type="spellEnd"/>
    </w:p>
    <w:p w14:paraId="21CC0015" w14:textId="77777777" w:rsidR="00AB4B23" w:rsidRPr="00AB4B23" w:rsidRDefault="00AB4B23" w:rsidP="00727D38">
      <w:pPr>
        <w:numPr>
          <w:ilvl w:val="1"/>
          <w:numId w:val="10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Wijzigingen in de procedure</w:t>
      </w:r>
    </w:p>
    <w:p w14:paraId="2A25371A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A2BDF40" w14:textId="0A459301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9. Documentatie en registratie</w:t>
      </w:r>
    </w:p>
    <w:p w14:paraId="702067E0" w14:textId="77777777" w:rsidR="00AB4B23" w:rsidRPr="00AB4B23" w:rsidRDefault="00AB4B23" w:rsidP="00727D38">
      <w:pPr>
        <w:numPr>
          <w:ilvl w:val="0"/>
          <w:numId w:val="10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LOTO-formulier of werkvergunning (indien van toepassing)</w:t>
      </w:r>
    </w:p>
    <w:p w14:paraId="263DDD1C" w14:textId="77777777" w:rsidR="00AB4B23" w:rsidRPr="00AB4B23" w:rsidRDefault="00AB4B23" w:rsidP="00727D38">
      <w:pPr>
        <w:numPr>
          <w:ilvl w:val="0"/>
          <w:numId w:val="10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Registratie van: </w:t>
      </w:r>
    </w:p>
    <w:p w14:paraId="2E5841D5" w14:textId="77777777" w:rsidR="00AB4B23" w:rsidRPr="00AB4B23" w:rsidRDefault="00AB4B23" w:rsidP="00727D38">
      <w:pPr>
        <w:numPr>
          <w:ilvl w:val="1"/>
          <w:numId w:val="10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Betrokken personen</w:t>
      </w:r>
    </w:p>
    <w:p w14:paraId="0AE246DF" w14:textId="77777777" w:rsidR="00AB4B23" w:rsidRPr="00AB4B23" w:rsidRDefault="00AB4B23" w:rsidP="00727D38">
      <w:pPr>
        <w:numPr>
          <w:ilvl w:val="1"/>
          <w:numId w:val="10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Datum en duur van de werkzaamheden</w:t>
      </w:r>
    </w:p>
    <w:p w14:paraId="25C59F39" w14:textId="77777777" w:rsidR="00AB4B23" w:rsidRPr="00AB4B23" w:rsidRDefault="00AB4B23" w:rsidP="00727D38">
      <w:pPr>
        <w:numPr>
          <w:ilvl w:val="1"/>
          <w:numId w:val="10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Installatie of machine</w:t>
      </w:r>
    </w:p>
    <w:p w14:paraId="39C02D98" w14:textId="77777777" w:rsidR="00AB3542" w:rsidRPr="00AB4B23" w:rsidRDefault="00AB3542" w:rsidP="00F2744C">
      <w:pPr>
        <w:rPr>
          <w:rFonts w:asciiTheme="minorHAnsi" w:hAnsiTheme="minorHAnsi" w:cstheme="minorHAnsi"/>
        </w:rPr>
      </w:pPr>
    </w:p>
    <w:p w14:paraId="221A5527" w14:textId="080E6F62" w:rsidR="00AB4B23" w:rsidRPr="00AB4B23" w:rsidRDefault="007764B8" w:rsidP="00AB4B23">
      <w:pPr>
        <w:rPr>
          <w:rFonts w:asciiTheme="minorHAnsi" w:hAnsiTheme="minorHAnsi" w:cstheme="minorHAnsi"/>
          <w:b/>
          <w:bCs/>
          <w:sz w:val="28"/>
          <w:szCs w:val="28"/>
          <w:lang w:val="de-DE"/>
        </w:rPr>
      </w:pPr>
      <w:r w:rsidRPr="007764B8">
        <w:rPr>
          <w:rFonts w:asciiTheme="minorHAnsi" w:hAnsiTheme="minorHAnsi" w:cstheme="minorHAnsi"/>
          <w:b/>
          <w:bCs/>
          <w:sz w:val="28"/>
          <w:szCs w:val="28"/>
          <w:lang w:val="de-DE"/>
        </w:rPr>
        <w:lastRenderedPageBreak/>
        <w:t>C</w:t>
      </w:r>
      <w:r w:rsidR="00AB4B23" w:rsidRPr="00AB4B23">
        <w:rPr>
          <w:rFonts w:asciiTheme="minorHAnsi" w:hAnsiTheme="minorHAnsi" w:cstheme="minorHAnsi"/>
          <w:b/>
          <w:bCs/>
          <w:sz w:val="28"/>
          <w:szCs w:val="28"/>
          <w:lang w:val="de-DE"/>
        </w:rPr>
        <w:t xml:space="preserve">hecklist – </w:t>
      </w:r>
      <w:proofErr w:type="spellStart"/>
      <w:r w:rsidR="00AB4B23" w:rsidRPr="00AB4B23">
        <w:rPr>
          <w:rFonts w:asciiTheme="minorHAnsi" w:hAnsiTheme="minorHAnsi" w:cstheme="minorHAnsi"/>
          <w:b/>
          <w:bCs/>
          <w:sz w:val="28"/>
          <w:szCs w:val="28"/>
          <w:lang w:val="de-DE"/>
        </w:rPr>
        <w:t>Draagbare</w:t>
      </w:r>
      <w:proofErr w:type="spellEnd"/>
      <w:r w:rsidR="00AB4B23" w:rsidRPr="00AB4B23">
        <w:rPr>
          <w:rFonts w:asciiTheme="minorHAnsi" w:hAnsiTheme="minorHAnsi" w:cstheme="minorHAnsi"/>
          <w:b/>
          <w:bCs/>
          <w:sz w:val="28"/>
          <w:szCs w:val="28"/>
          <w:lang w:val="de-DE"/>
        </w:rPr>
        <w:t xml:space="preserve"> </w:t>
      </w:r>
      <w:proofErr w:type="spellStart"/>
      <w:r w:rsidR="00AB4B23" w:rsidRPr="00AB4B23">
        <w:rPr>
          <w:rFonts w:asciiTheme="minorHAnsi" w:hAnsiTheme="minorHAnsi" w:cstheme="minorHAnsi"/>
          <w:b/>
          <w:bCs/>
          <w:sz w:val="28"/>
          <w:szCs w:val="28"/>
          <w:lang w:val="de-DE"/>
        </w:rPr>
        <w:t>Lockbox</w:t>
      </w:r>
      <w:proofErr w:type="spellEnd"/>
      <w:r w:rsidR="00AB4B23" w:rsidRPr="00AB4B23">
        <w:rPr>
          <w:rFonts w:asciiTheme="minorHAnsi" w:hAnsiTheme="minorHAnsi" w:cstheme="minorHAnsi"/>
          <w:b/>
          <w:bCs/>
          <w:sz w:val="28"/>
          <w:szCs w:val="28"/>
          <w:lang w:val="de-DE"/>
        </w:rPr>
        <w:t xml:space="preserve"> (LOTO)</w:t>
      </w:r>
    </w:p>
    <w:p w14:paraId="67416ED1" w14:textId="77777777" w:rsidR="00AB4B23" w:rsidRPr="00AB4B23" w:rsidRDefault="00AB4B23" w:rsidP="00AB4B23">
      <w:pPr>
        <w:rPr>
          <w:rFonts w:asciiTheme="minorHAnsi" w:hAnsiTheme="minorHAnsi" w:cstheme="minorHAnsi"/>
        </w:rPr>
      </w:pPr>
      <w:proofErr w:type="spellStart"/>
      <w:r w:rsidRPr="00AB4B23">
        <w:rPr>
          <w:rFonts w:asciiTheme="minorHAnsi" w:hAnsiTheme="minorHAnsi" w:cstheme="minorHAnsi"/>
          <w:b/>
          <w:bCs/>
          <w:lang w:val="de-DE"/>
        </w:rPr>
        <w:t>Installatie</w:t>
      </w:r>
      <w:proofErr w:type="spellEnd"/>
      <w:r w:rsidRPr="00AB4B23">
        <w:rPr>
          <w:rFonts w:asciiTheme="minorHAnsi" w:hAnsiTheme="minorHAnsi" w:cstheme="minorHAnsi"/>
          <w:b/>
          <w:bCs/>
          <w:lang w:val="de-DE"/>
        </w:rPr>
        <w:t xml:space="preserve"> / </w:t>
      </w:r>
      <w:proofErr w:type="spellStart"/>
      <w:r w:rsidRPr="00AB4B23">
        <w:rPr>
          <w:rFonts w:asciiTheme="minorHAnsi" w:hAnsiTheme="minorHAnsi" w:cstheme="minorHAnsi"/>
          <w:b/>
          <w:bCs/>
          <w:lang w:val="de-DE"/>
        </w:rPr>
        <w:t>machine</w:t>
      </w:r>
      <w:proofErr w:type="spellEnd"/>
      <w:r w:rsidRPr="00AB4B23">
        <w:rPr>
          <w:rFonts w:asciiTheme="minorHAnsi" w:hAnsiTheme="minorHAnsi" w:cstheme="minorHAnsi"/>
          <w:b/>
          <w:bCs/>
          <w:lang w:val="de-DE"/>
        </w:rPr>
        <w:t>:</w:t>
      </w:r>
      <w:r w:rsidRPr="00AB4B23">
        <w:rPr>
          <w:rFonts w:asciiTheme="minorHAnsi" w:hAnsiTheme="minorHAnsi" w:cstheme="minorHAnsi"/>
          <w:lang w:val="de-DE"/>
        </w:rPr>
        <w:t xml:space="preserve"> .....................................................</w:t>
      </w:r>
      <w:r w:rsidRPr="00AB4B23">
        <w:rPr>
          <w:rFonts w:asciiTheme="minorHAnsi" w:hAnsiTheme="minorHAnsi" w:cstheme="minorHAnsi"/>
          <w:lang w:val="de-DE"/>
        </w:rPr>
        <w:br/>
      </w:r>
      <w:r w:rsidRPr="00AB4B23">
        <w:rPr>
          <w:rFonts w:asciiTheme="minorHAnsi" w:hAnsiTheme="minorHAnsi" w:cstheme="minorHAnsi"/>
          <w:b/>
          <w:bCs/>
          <w:lang w:val="de-DE"/>
        </w:rPr>
        <w:t>Datum:</w:t>
      </w:r>
      <w:r w:rsidRPr="00AB4B23">
        <w:rPr>
          <w:rFonts w:asciiTheme="minorHAnsi" w:hAnsiTheme="minorHAnsi" w:cstheme="minorHAnsi"/>
          <w:lang w:val="de-DE"/>
        </w:rPr>
        <w:t xml:space="preserve"> .................... </w:t>
      </w:r>
      <w:r w:rsidRPr="00AB4B23">
        <w:rPr>
          <w:rFonts w:asciiTheme="minorHAnsi" w:hAnsiTheme="minorHAnsi" w:cstheme="minorHAnsi"/>
          <w:b/>
          <w:bCs/>
        </w:rPr>
        <w:t>Werkverantwoordelijke:</w:t>
      </w:r>
      <w:r w:rsidRPr="00AB4B23">
        <w:rPr>
          <w:rFonts w:asciiTheme="minorHAnsi" w:hAnsiTheme="minorHAnsi" w:cstheme="minorHAnsi"/>
        </w:rPr>
        <w:t xml:space="preserve"> ............................</w:t>
      </w:r>
    </w:p>
    <w:p w14:paraId="7B7DAA40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1. Voorbereiding</w:t>
      </w:r>
    </w:p>
    <w:p w14:paraId="1EF958B5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Werkzaamheden correct bepaald (onderhoud / herstelling / reiniging / inspectie)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Installatie en energiebronnen ge</w:t>
      </w:r>
      <w:r w:rsidRPr="00AB4B23">
        <w:rPr>
          <w:rFonts w:ascii="Calibri" w:hAnsi="Calibri" w:cs="Calibri"/>
        </w:rPr>
        <w:t>ï</w:t>
      </w:r>
      <w:r w:rsidRPr="00AB4B23">
        <w:rPr>
          <w:rFonts w:asciiTheme="minorHAnsi" w:hAnsiTheme="minorHAnsi" w:cstheme="minorHAnsi"/>
        </w:rPr>
        <w:t>dentificeerd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Betrokken werknemers en derden ge</w:t>
      </w:r>
      <w:r w:rsidRPr="00AB4B23">
        <w:rPr>
          <w:rFonts w:ascii="Calibri" w:hAnsi="Calibri" w:cs="Calibri"/>
        </w:rPr>
        <w:t>ï</w:t>
      </w:r>
      <w:r w:rsidRPr="00AB4B23">
        <w:rPr>
          <w:rFonts w:asciiTheme="minorHAnsi" w:hAnsiTheme="minorHAnsi" w:cstheme="minorHAnsi"/>
        </w:rPr>
        <w:t>nformeerd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Correct LOTO-materiaal beschikbaar (sloten, tags,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>)</w:t>
      </w:r>
    </w:p>
    <w:p w14:paraId="717529EA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2. Uitschakelen en isoleren</w:t>
      </w:r>
    </w:p>
    <w:p w14:paraId="36D5E2BB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Installatie correct stilgelegd volgens stopprocedure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Alle energiebronnen uitgeschakeld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Energie-isolatiepunten bereikbaar en duidelijk ge</w:t>
      </w:r>
      <w:r w:rsidRPr="00AB4B23">
        <w:rPr>
          <w:rFonts w:ascii="Calibri" w:hAnsi="Calibri" w:cs="Calibri"/>
        </w:rPr>
        <w:t>ï</w:t>
      </w:r>
      <w:r w:rsidRPr="00AB4B23">
        <w:rPr>
          <w:rFonts w:asciiTheme="minorHAnsi" w:hAnsiTheme="minorHAnsi" w:cstheme="minorHAnsi"/>
        </w:rPr>
        <w:t>dentificeerd</w:t>
      </w:r>
    </w:p>
    <w:p w14:paraId="4667E8FD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Energiebronnen gecontroleerd (aankruisen wat van toepassing is):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Elektrisch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Mechanisch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Hydraulisch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Pneumatisch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Thermisch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Andere: .....................................................</w:t>
      </w:r>
    </w:p>
    <w:p w14:paraId="1BFC2FD4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3. Lock-out uitvoeren</w:t>
      </w:r>
    </w:p>
    <w:p w14:paraId="34C39F0C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LOTO-slotjes correct aangebracht op alle isolatiepunten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Elk slot voorzien van duidelijke tag (naam </w:t>
      </w:r>
      <w:r w:rsidRPr="00AB4B23">
        <w:rPr>
          <w:rFonts w:ascii="Calibri" w:hAnsi="Calibri" w:cs="Calibri"/>
        </w:rPr>
        <w:t>–</w:t>
      </w:r>
      <w:r w:rsidRPr="00AB4B23">
        <w:rPr>
          <w:rFonts w:asciiTheme="minorHAnsi" w:hAnsiTheme="minorHAnsi" w:cstheme="minorHAnsi"/>
        </w:rPr>
        <w:t xml:space="preserve"> datum </w:t>
      </w:r>
      <w:r w:rsidRPr="00AB4B23">
        <w:rPr>
          <w:rFonts w:ascii="Calibri" w:hAnsi="Calibri" w:cs="Calibri"/>
        </w:rPr>
        <w:t>–</w:t>
      </w:r>
      <w:r w:rsidRPr="00AB4B23">
        <w:rPr>
          <w:rFonts w:asciiTheme="minorHAnsi" w:hAnsiTheme="minorHAnsi" w:cstheme="minorHAnsi"/>
        </w:rPr>
        <w:t xml:space="preserve"> reden)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Sleutels van alle LOTO-slotjes verzameld</w:t>
      </w:r>
    </w:p>
    <w:p w14:paraId="18250E45" w14:textId="271B2B24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4. Draagbare </w:t>
      </w:r>
      <w:proofErr w:type="spellStart"/>
      <w:r w:rsidRPr="00AB4B23">
        <w:rPr>
          <w:rFonts w:asciiTheme="minorHAnsi" w:hAnsiTheme="minorHAnsi" w:cstheme="minorHAnsi"/>
          <w:b/>
          <w:bCs/>
        </w:rPr>
        <w:t>lockbox</w:t>
      </w:r>
      <w:proofErr w:type="spellEnd"/>
    </w:p>
    <w:p w14:paraId="60A129FB" w14:textId="584EB221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Alle sleutels in de draagbare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geplaatst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afgesloten met hoofdslot</w:t>
      </w:r>
      <w:r w:rsidR="00DD2FE1">
        <w:rPr>
          <w:rFonts w:asciiTheme="minorHAnsi" w:hAnsiTheme="minorHAnsi" w:cstheme="minorHAnsi"/>
        </w:rPr>
        <w:t xml:space="preserve"> klant</w:t>
      </w:r>
      <w:r w:rsidR="00DD2FE1">
        <w:rPr>
          <w:rFonts w:asciiTheme="minorHAnsi" w:hAnsiTheme="minorHAnsi" w:cstheme="minorHAnsi"/>
        </w:rPr>
        <w:br/>
      </w:r>
      <w:r w:rsidR="00DD2FE1" w:rsidRPr="00AB4B23">
        <w:rPr>
          <w:rFonts w:ascii="Segoe UI Symbol" w:hAnsi="Segoe UI Symbol" w:cs="Segoe UI Symbol"/>
        </w:rPr>
        <w:t>☐</w:t>
      </w:r>
      <w:r w:rsidR="00DD2FE1" w:rsidRPr="00AB4B23">
        <w:rPr>
          <w:rFonts w:asciiTheme="minorHAnsi" w:hAnsiTheme="minorHAnsi" w:cstheme="minorHAnsi"/>
        </w:rPr>
        <w:t xml:space="preserve"> </w:t>
      </w:r>
      <w:r w:rsidR="00DD2FE1">
        <w:rPr>
          <w:rFonts w:asciiTheme="minorHAnsi" w:hAnsiTheme="minorHAnsi" w:cstheme="minorHAnsi"/>
        </w:rPr>
        <w:t xml:space="preserve">De GS verantwoordelijke hangt het </w:t>
      </w:r>
      <w:r w:rsidR="00DD2FE1">
        <w:rPr>
          <w:rFonts w:asciiTheme="minorHAnsi" w:hAnsiTheme="minorHAnsi" w:cstheme="minorHAnsi"/>
          <w:b/>
          <w:bCs/>
        </w:rPr>
        <w:t>afdelingsslot</w:t>
      </w:r>
      <w:r w:rsidR="00DD2FE1" w:rsidRPr="00AB4B23">
        <w:rPr>
          <w:rFonts w:asciiTheme="minorHAnsi" w:hAnsiTheme="minorHAnsi" w:cstheme="minorHAnsi"/>
        </w:rPr>
        <w:t xml:space="preserve"> 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lastRenderedPageBreak/>
        <w:t>☐</w:t>
      </w:r>
      <w:r w:rsidRPr="00AB4B23">
        <w:rPr>
          <w:rFonts w:asciiTheme="minorHAnsi" w:hAnsiTheme="minorHAnsi" w:cstheme="minorHAnsi"/>
        </w:rPr>
        <w:t xml:space="preserve"> Elke aanwezige werknemer heeft zijn/haar </w:t>
      </w:r>
      <w:r w:rsidRPr="00AB4B23">
        <w:rPr>
          <w:rFonts w:asciiTheme="minorHAnsi" w:hAnsiTheme="minorHAnsi" w:cstheme="minorHAnsi"/>
          <w:b/>
          <w:bCs/>
        </w:rPr>
        <w:t>persoonlijk slot</w:t>
      </w:r>
      <w:r w:rsidRPr="00AB4B23">
        <w:rPr>
          <w:rFonts w:asciiTheme="minorHAnsi" w:hAnsiTheme="minorHAnsi" w:cstheme="minorHAnsi"/>
        </w:rPr>
        <w:t xml:space="preserve"> op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geplaatst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Persoonlijke tag aan het slot bevestigd</w:t>
      </w:r>
    </w:p>
    <w:p w14:paraId="6EBAD73B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5. Controle – </w:t>
      </w:r>
      <w:proofErr w:type="spellStart"/>
      <w:r w:rsidRPr="00AB4B23">
        <w:rPr>
          <w:rFonts w:asciiTheme="minorHAnsi" w:hAnsiTheme="minorHAnsi" w:cstheme="minorHAnsi"/>
          <w:b/>
          <w:bCs/>
        </w:rPr>
        <w:t>nulenergie</w:t>
      </w:r>
      <w:proofErr w:type="spellEnd"/>
    </w:p>
    <w:p w14:paraId="10DFEFDE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Startknoppen/bedieningen getest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Bevestigd dat geen herstart mogelijk is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Restenergie veilig vrijgemaakt (druk, spanning, beweging)</w:t>
      </w:r>
    </w:p>
    <w:p w14:paraId="7A01CDD2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➡</w:t>
      </w:r>
      <w:r w:rsidRPr="00AB4B23">
        <w:rPr>
          <w:rFonts w:asciiTheme="minorHAnsi" w:hAnsiTheme="minorHAnsi" w:cstheme="minorHAnsi"/>
        </w:rPr>
        <w:t xml:space="preserve"> </w:t>
      </w:r>
      <w:r w:rsidRPr="00AB4B23">
        <w:rPr>
          <w:rFonts w:asciiTheme="minorHAnsi" w:hAnsiTheme="minorHAnsi" w:cstheme="minorHAnsi"/>
          <w:b/>
          <w:bCs/>
        </w:rPr>
        <w:t xml:space="preserve">Werkzaamheden mogen pas starten na bevestigde </w:t>
      </w:r>
      <w:proofErr w:type="spellStart"/>
      <w:r w:rsidRPr="00AB4B23">
        <w:rPr>
          <w:rFonts w:asciiTheme="minorHAnsi" w:hAnsiTheme="minorHAnsi" w:cstheme="minorHAnsi"/>
          <w:b/>
          <w:bCs/>
        </w:rPr>
        <w:t>nulenergie</w:t>
      </w:r>
      <w:proofErr w:type="spellEnd"/>
    </w:p>
    <w:p w14:paraId="22FA8D37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6. Uitvoering werkzaamheden</w:t>
      </w:r>
    </w:p>
    <w:p w14:paraId="01083A45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blijft gesloten tijdens de volledige duur van de werkzaamheden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Geen sloten verwijderd tijdens de werken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Wijzigingen of extra personen correct toegevoegd aan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</w:p>
    <w:p w14:paraId="06EA8AAC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7. Beëindiging werkzaamheden</w:t>
      </w:r>
    </w:p>
    <w:p w14:paraId="6ED69E2B" w14:textId="030AB078" w:rsidR="00AB4B23" w:rsidRPr="00C42798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Werkzaamheden volledig afgerond</w:t>
      </w:r>
      <w:r w:rsidR="00C42798">
        <w:rPr>
          <w:rFonts w:asciiTheme="minorHAnsi" w:hAnsiTheme="minorHAnsi" w:cstheme="minorHAnsi"/>
        </w:rPr>
        <w:br/>
        <w:t xml:space="preserve">Indien ja: alle sloten verwijderen ook GS </w:t>
      </w:r>
      <w:r w:rsidR="00C42798">
        <w:rPr>
          <w:rFonts w:asciiTheme="minorHAnsi" w:hAnsiTheme="minorHAnsi" w:cstheme="minorHAnsi"/>
          <w:b/>
          <w:bCs/>
        </w:rPr>
        <w:t>afdelingsslot</w:t>
      </w:r>
      <w:r w:rsidR="00C42798">
        <w:rPr>
          <w:rFonts w:asciiTheme="minorHAnsi" w:hAnsiTheme="minorHAnsi" w:cstheme="minorHAnsi"/>
          <w:b/>
          <w:bCs/>
        </w:rPr>
        <w:br/>
      </w:r>
      <w:r w:rsidR="00C42798">
        <w:rPr>
          <w:rFonts w:asciiTheme="minorHAnsi" w:hAnsiTheme="minorHAnsi" w:cstheme="minorHAnsi"/>
        </w:rPr>
        <w:t xml:space="preserve">Indien nee: </w:t>
      </w:r>
      <w:r w:rsidR="00C42798" w:rsidRPr="00C42798">
        <w:rPr>
          <w:rFonts w:asciiTheme="minorHAnsi" w:hAnsiTheme="minorHAnsi" w:cstheme="minorHAnsi"/>
          <w:b/>
          <w:bCs/>
        </w:rPr>
        <w:t>GS afdelingsslot</w:t>
      </w:r>
      <w:r w:rsidR="00C42798">
        <w:rPr>
          <w:rFonts w:asciiTheme="minorHAnsi" w:hAnsiTheme="minorHAnsi" w:cstheme="minorHAnsi"/>
        </w:rPr>
        <w:t xml:space="preserve"> laten hangen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Werkzone veilig opgeruimd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Afschermingen en beveiligingen terug geplaatst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Elke werknemer verwijdert uitsluitend zijn/haar </w:t>
      </w:r>
      <w:r w:rsidRPr="00AB4B23">
        <w:rPr>
          <w:rFonts w:asciiTheme="minorHAnsi" w:hAnsiTheme="minorHAnsi" w:cstheme="minorHAnsi"/>
          <w:b/>
          <w:bCs/>
        </w:rPr>
        <w:t>eigen slot</w:t>
      </w:r>
    </w:p>
    <w:p w14:paraId="2D20D2D6" w14:textId="4A16930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8. </w:t>
      </w:r>
      <w:proofErr w:type="spellStart"/>
      <w:r w:rsidRPr="00AB4B23">
        <w:rPr>
          <w:rFonts w:asciiTheme="minorHAnsi" w:hAnsiTheme="minorHAnsi" w:cstheme="minorHAnsi"/>
          <w:b/>
          <w:bCs/>
        </w:rPr>
        <w:t>Herinschakeling</w:t>
      </w:r>
      <w:proofErr w:type="spellEnd"/>
    </w:p>
    <w:p w14:paraId="5F452552" w14:textId="77777777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Laatste slot van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verwijderd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geopend en sleutels vrijgegeven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LOTO-slotjes verwijderd van energiebronnen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Installatie veilig opnieuw in dienst genomen</w:t>
      </w:r>
    </w:p>
    <w:p w14:paraId="2535DD97" w14:textId="49808AF4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9. Afwijkingen / opmerkingen</w:t>
      </w:r>
    </w:p>
    <w:p w14:paraId="1E82B383" w14:textId="77777777" w:rsid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Geen afwijkingen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="Segoe UI Symbol" w:hAnsi="Segoe UI Symbol" w:cs="Segoe UI Symbol"/>
        </w:rPr>
        <w:t>☐</w:t>
      </w:r>
      <w:r w:rsidRPr="00AB4B23">
        <w:rPr>
          <w:rFonts w:asciiTheme="minorHAnsi" w:hAnsiTheme="minorHAnsi" w:cstheme="minorHAnsi"/>
        </w:rPr>
        <w:t xml:space="preserve"> Afwijking gemeld en geregistreerd (omschrijving):</w:t>
      </w:r>
      <w:r w:rsidRPr="00AB4B23">
        <w:rPr>
          <w:rFonts w:asciiTheme="minorHAnsi" w:hAnsiTheme="minorHAnsi" w:cstheme="minorHAnsi"/>
        </w:rPr>
        <w:br/>
        <w:t>..............................................................................</w:t>
      </w:r>
    </w:p>
    <w:p w14:paraId="1BFBFA73" w14:textId="77777777" w:rsidR="00727D38" w:rsidRPr="00AB4B23" w:rsidRDefault="00727D38" w:rsidP="00AB4B23">
      <w:pPr>
        <w:rPr>
          <w:rFonts w:asciiTheme="minorHAnsi" w:hAnsiTheme="minorHAnsi" w:cstheme="minorHAnsi"/>
        </w:rPr>
      </w:pPr>
    </w:p>
    <w:p w14:paraId="455F4540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10. Handtekeningen</w:t>
      </w:r>
    </w:p>
    <w:p w14:paraId="72F07247" w14:textId="2D7EA679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>Werkverantwoordelijke:</w:t>
      </w:r>
      <w:r w:rsidRPr="00AB4B23">
        <w:rPr>
          <w:rFonts w:asciiTheme="minorHAnsi" w:hAnsiTheme="minorHAnsi" w:cstheme="minorHAnsi"/>
        </w:rPr>
        <w:t xml:space="preserve"> .................................. </w:t>
      </w:r>
      <w:r w:rsidRPr="00AB4B23">
        <w:rPr>
          <w:rFonts w:asciiTheme="minorHAnsi" w:hAnsiTheme="minorHAnsi" w:cstheme="minorHAnsi"/>
          <w:b/>
          <w:bCs/>
        </w:rPr>
        <w:t>Datum:</w:t>
      </w:r>
      <w:r w:rsidRPr="00AB4B23">
        <w:rPr>
          <w:rFonts w:asciiTheme="minorHAnsi" w:hAnsiTheme="minorHAnsi" w:cstheme="minorHAnsi"/>
        </w:rPr>
        <w:t xml:space="preserve"> ..............</w:t>
      </w:r>
      <w:r w:rsidRPr="00AB4B23">
        <w:rPr>
          <w:rFonts w:asciiTheme="minorHAnsi" w:hAnsiTheme="minorHAnsi" w:cstheme="minorHAnsi"/>
        </w:rPr>
        <w:br/>
      </w:r>
      <w:r w:rsidRPr="00AB4B23">
        <w:rPr>
          <w:rFonts w:asciiTheme="minorHAnsi" w:hAnsiTheme="minorHAnsi" w:cstheme="minorHAnsi"/>
          <w:b/>
          <w:bCs/>
        </w:rPr>
        <w:t>Preventie / toezicht (indien van toepassing):</w:t>
      </w:r>
      <w:r w:rsidRPr="00AB4B23">
        <w:rPr>
          <w:rFonts w:asciiTheme="minorHAnsi" w:hAnsiTheme="minorHAnsi" w:cstheme="minorHAnsi"/>
        </w:rPr>
        <w:t xml:space="preserve"> .................................</w:t>
      </w:r>
    </w:p>
    <w:p w14:paraId="1E1AD1E9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6C076C1A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51D3FAB1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14B5AB5C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57EDA5AD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51F46201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411102AA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4BD1B145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4B20F28A" w14:textId="77777777" w:rsidR="00AB4B23" w:rsidRPr="00AB4B23" w:rsidRDefault="00AB4B23" w:rsidP="00AB4B23">
      <w:pPr>
        <w:rPr>
          <w:rFonts w:asciiTheme="minorHAnsi" w:hAnsiTheme="minorHAnsi" w:cstheme="minorHAnsi"/>
        </w:rPr>
      </w:pPr>
    </w:p>
    <w:p w14:paraId="4C150499" w14:textId="77777777" w:rsidR="00AB4B23" w:rsidRDefault="00AB4B23" w:rsidP="00AB4B23">
      <w:pPr>
        <w:rPr>
          <w:rFonts w:asciiTheme="minorHAnsi" w:hAnsiTheme="minorHAnsi" w:cstheme="minorHAnsi"/>
        </w:rPr>
      </w:pPr>
    </w:p>
    <w:p w14:paraId="6FD649E2" w14:textId="77777777" w:rsidR="00727D38" w:rsidRDefault="00727D38" w:rsidP="00AB4B23">
      <w:pPr>
        <w:rPr>
          <w:rFonts w:asciiTheme="minorHAnsi" w:hAnsiTheme="minorHAnsi" w:cstheme="minorHAnsi"/>
        </w:rPr>
      </w:pPr>
    </w:p>
    <w:p w14:paraId="66D91FE1" w14:textId="77777777" w:rsidR="00727D38" w:rsidRDefault="00727D38" w:rsidP="00AB4B23">
      <w:pPr>
        <w:rPr>
          <w:rFonts w:asciiTheme="minorHAnsi" w:hAnsiTheme="minorHAnsi" w:cstheme="minorHAnsi"/>
        </w:rPr>
      </w:pPr>
    </w:p>
    <w:p w14:paraId="7D0C9BA6" w14:textId="77777777" w:rsidR="00727D38" w:rsidRDefault="00727D38" w:rsidP="00AB4B23">
      <w:pPr>
        <w:rPr>
          <w:rFonts w:asciiTheme="minorHAnsi" w:hAnsiTheme="minorHAnsi" w:cstheme="minorHAnsi"/>
        </w:rPr>
      </w:pPr>
    </w:p>
    <w:p w14:paraId="65C98DAE" w14:textId="77777777" w:rsidR="00AE58A0" w:rsidRDefault="00AE58A0" w:rsidP="00AB4B23">
      <w:pPr>
        <w:rPr>
          <w:rFonts w:asciiTheme="minorHAnsi" w:hAnsiTheme="minorHAnsi" w:cstheme="minorHAnsi"/>
        </w:rPr>
      </w:pPr>
    </w:p>
    <w:p w14:paraId="2DAAB083" w14:textId="77777777" w:rsidR="00AE58A0" w:rsidRDefault="00AE58A0" w:rsidP="00AB4B23">
      <w:pPr>
        <w:rPr>
          <w:rFonts w:asciiTheme="minorHAnsi" w:hAnsiTheme="minorHAnsi" w:cstheme="minorHAnsi"/>
        </w:rPr>
      </w:pPr>
    </w:p>
    <w:p w14:paraId="763A455D" w14:textId="77777777" w:rsidR="00AE58A0" w:rsidRDefault="00AE58A0" w:rsidP="00AB4B23">
      <w:pPr>
        <w:rPr>
          <w:rFonts w:asciiTheme="minorHAnsi" w:hAnsiTheme="minorHAnsi" w:cstheme="minorHAnsi"/>
        </w:rPr>
      </w:pPr>
    </w:p>
    <w:p w14:paraId="44079F9C" w14:textId="77777777" w:rsidR="00AE58A0" w:rsidRDefault="00AE58A0" w:rsidP="00AB4B23">
      <w:pPr>
        <w:rPr>
          <w:rFonts w:asciiTheme="minorHAnsi" w:hAnsiTheme="minorHAnsi" w:cstheme="minorHAnsi"/>
        </w:rPr>
      </w:pPr>
    </w:p>
    <w:p w14:paraId="3974802E" w14:textId="77777777" w:rsidR="00727D38" w:rsidRDefault="00727D38" w:rsidP="00AB4B23">
      <w:pPr>
        <w:rPr>
          <w:rFonts w:asciiTheme="minorHAnsi" w:hAnsiTheme="minorHAnsi" w:cstheme="minorHAnsi"/>
        </w:rPr>
      </w:pPr>
    </w:p>
    <w:p w14:paraId="50E5F672" w14:textId="7D0033A3" w:rsidR="00AB4B23" w:rsidRPr="00AB4B23" w:rsidRDefault="00AB4B23" w:rsidP="00AB4B23">
      <w:pPr>
        <w:rPr>
          <w:rFonts w:asciiTheme="minorHAnsi" w:hAnsiTheme="minorHAnsi" w:cstheme="minorHAnsi"/>
          <w:b/>
          <w:bCs/>
          <w:sz w:val="40"/>
          <w:szCs w:val="40"/>
        </w:rPr>
      </w:pPr>
      <w:proofErr w:type="spellStart"/>
      <w:r w:rsidRPr="00AB4B23">
        <w:rPr>
          <w:rFonts w:asciiTheme="minorHAnsi" w:hAnsiTheme="minorHAnsi" w:cstheme="minorHAnsi"/>
          <w:b/>
          <w:bCs/>
          <w:sz w:val="40"/>
          <w:szCs w:val="40"/>
        </w:rPr>
        <w:lastRenderedPageBreak/>
        <w:t>Toolboxmeeting</w:t>
      </w:r>
      <w:proofErr w:type="spellEnd"/>
    </w:p>
    <w:p w14:paraId="212C520D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AB4B23">
        <w:rPr>
          <w:rFonts w:asciiTheme="minorHAnsi" w:hAnsiTheme="minorHAnsi" w:cstheme="minorHAnsi"/>
          <w:b/>
          <w:bCs/>
          <w:sz w:val="28"/>
          <w:szCs w:val="28"/>
        </w:rPr>
        <w:t xml:space="preserve">Veilig werken met een </w:t>
      </w:r>
      <w:proofErr w:type="spellStart"/>
      <w:r w:rsidRPr="00AB4B23">
        <w:rPr>
          <w:rFonts w:asciiTheme="minorHAnsi" w:hAnsiTheme="minorHAnsi" w:cstheme="minorHAnsi"/>
          <w:b/>
          <w:bCs/>
          <w:sz w:val="28"/>
          <w:szCs w:val="28"/>
        </w:rPr>
        <w:t>lockbox</w:t>
      </w:r>
      <w:proofErr w:type="spellEnd"/>
      <w:r w:rsidRPr="00AB4B23">
        <w:rPr>
          <w:rFonts w:asciiTheme="minorHAnsi" w:hAnsiTheme="minorHAnsi" w:cstheme="minorHAnsi"/>
          <w:b/>
          <w:bCs/>
          <w:sz w:val="28"/>
          <w:szCs w:val="28"/>
        </w:rPr>
        <w:t xml:space="preserve"> (LOTO)</w:t>
      </w:r>
    </w:p>
    <w:p w14:paraId="10BFAAEA" w14:textId="4D9F6D1A" w:rsidR="00AB4B23" w:rsidRPr="00AB4B23" w:rsidRDefault="00AB4B23" w:rsidP="00AB4B23">
      <w:pPr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>Onderwerp:</w:t>
      </w:r>
      <w:r w:rsidRPr="00AB4B23">
        <w:rPr>
          <w:rFonts w:asciiTheme="minorHAnsi" w:hAnsiTheme="minorHAnsi" w:cstheme="minorHAnsi"/>
        </w:rPr>
        <w:t xml:space="preserve"> groepsvergrendeling met draagbare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br/>
      </w:r>
    </w:p>
    <w:p w14:paraId="2791EE0B" w14:textId="5618BBD1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1</w:t>
      </w:r>
      <w:r w:rsidR="00AB4B23" w:rsidRPr="00AB4B23">
        <w:rPr>
          <w:rFonts w:asciiTheme="minorHAnsi" w:hAnsiTheme="minorHAnsi" w:cstheme="minorHAnsi"/>
          <w:b/>
          <w:bCs/>
          <w:lang w:val="en-US"/>
        </w:rPr>
        <w:t xml:space="preserve">. </w:t>
      </w:r>
      <w:proofErr w:type="spellStart"/>
      <w:r w:rsidR="00AB4B23" w:rsidRPr="00AB4B23">
        <w:rPr>
          <w:rFonts w:asciiTheme="minorHAnsi" w:hAnsiTheme="minorHAnsi" w:cstheme="minorHAnsi"/>
          <w:b/>
          <w:bCs/>
          <w:lang w:val="en-US"/>
        </w:rPr>
        <w:t>Waarom</w:t>
      </w:r>
      <w:proofErr w:type="spellEnd"/>
      <w:r w:rsidR="00AB4B23" w:rsidRPr="00AB4B23">
        <w:rPr>
          <w:rFonts w:asciiTheme="minorHAnsi" w:hAnsiTheme="minorHAnsi" w:cstheme="minorHAnsi"/>
          <w:b/>
          <w:bCs/>
          <w:lang w:val="en-US"/>
        </w:rPr>
        <w:t xml:space="preserve"> Lock Out – Tag Out?</w:t>
      </w:r>
    </w:p>
    <w:p w14:paraId="2465D4CB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="Segoe UI Emoji" w:hAnsi="Segoe UI Emoji" w:cs="Segoe UI Emoji"/>
        </w:rPr>
        <w:t>👉</w:t>
      </w:r>
      <w:r w:rsidRPr="00AB4B23">
        <w:rPr>
          <w:rFonts w:asciiTheme="minorHAnsi" w:hAnsiTheme="minorHAnsi" w:cstheme="minorHAnsi"/>
        </w:rPr>
        <w:t xml:space="preserve"> Machines en installaties kunnen gevaarlijke energie bevatten:</w:t>
      </w:r>
    </w:p>
    <w:p w14:paraId="71A13D72" w14:textId="77777777" w:rsidR="00AB4B23" w:rsidRPr="00AB4B23" w:rsidRDefault="00AB4B23" w:rsidP="00727D38">
      <w:pPr>
        <w:numPr>
          <w:ilvl w:val="0"/>
          <w:numId w:val="11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Elektrisch</w:t>
      </w:r>
    </w:p>
    <w:p w14:paraId="51BF261D" w14:textId="77777777" w:rsidR="00AB4B23" w:rsidRPr="00AB4B23" w:rsidRDefault="00AB4B23" w:rsidP="00727D38">
      <w:pPr>
        <w:numPr>
          <w:ilvl w:val="0"/>
          <w:numId w:val="11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Mechanisch (bewegende delen)</w:t>
      </w:r>
    </w:p>
    <w:p w14:paraId="2D260F5C" w14:textId="77777777" w:rsidR="00AB4B23" w:rsidRPr="00AB4B23" w:rsidRDefault="00AB4B23" w:rsidP="00727D38">
      <w:pPr>
        <w:numPr>
          <w:ilvl w:val="0"/>
          <w:numId w:val="11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Hydraulisch / pneumatisch</w:t>
      </w:r>
    </w:p>
    <w:p w14:paraId="28281AAF" w14:textId="77777777" w:rsidR="00AB4B23" w:rsidRPr="00AB4B23" w:rsidRDefault="00AB4B23" w:rsidP="00727D38">
      <w:pPr>
        <w:numPr>
          <w:ilvl w:val="0"/>
          <w:numId w:val="11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Thermisch</w:t>
      </w:r>
    </w:p>
    <w:p w14:paraId="25947262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="Segoe UI Emoji" w:hAnsi="Segoe UI Emoji" w:cs="Segoe UI Emoji"/>
        </w:rPr>
        <w:t>⚠️</w:t>
      </w:r>
      <w:r w:rsidRPr="00AB4B23">
        <w:rPr>
          <w:rFonts w:asciiTheme="minorHAnsi" w:hAnsiTheme="minorHAnsi" w:cstheme="minorHAnsi"/>
        </w:rPr>
        <w:t xml:space="preserve"> </w:t>
      </w:r>
      <w:r w:rsidRPr="00AB4B23">
        <w:rPr>
          <w:rFonts w:asciiTheme="minorHAnsi" w:hAnsiTheme="minorHAnsi" w:cstheme="minorHAnsi"/>
          <w:b/>
          <w:bCs/>
        </w:rPr>
        <w:t xml:space="preserve">Onbedoelde </w:t>
      </w:r>
      <w:proofErr w:type="spellStart"/>
      <w:r w:rsidRPr="00AB4B23">
        <w:rPr>
          <w:rFonts w:asciiTheme="minorHAnsi" w:hAnsiTheme="minorHAnsi" w:cstheme="minorHAnsi"/>
          <w:b/>
          <w:bCs/>
        </w:rPr>
        <w:t>herinschakeling</w:t>
      </w:r>
      <w:proofErr w:type="spellEnd"/>
      <w:r w:rsidRPr="00AB4B23">
        <w:rPr>
          <w:rFonts w:asciiTheme="minorHAnsi" w:hAnsiTheme="minorHAnsi" w:cstheme="minorHAnsi"/>
        </w:rPr>
        <w:t xml:space="preserve"> kan leiden tot:</w:t>
      </w:r>
    </w:p>
    <w:p w14:paraId="4AF4E607" w14:textId="77777777" w:rsidR="00AB4B23" w:rsidRPr="00AB4B23" w:rsidRDefault="00AB4B23" w:rsidP="00727D38">
      <w:pPr>
        <w:numPr>
          <w:ilvl w:val="0"/>
          <w:numId w:val="11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Ernstige letsels</w:t>
      </w:r>
    </w:p>
    <w:p w14:paraId="30297EE0" w14:textId="77777777" w:rsidR="00AB4B23" w:rsidRPr="00AB4B23" w:rsidRDefault="00AB4B23" w:rsidP="00727D38">
      <w:pPr>
        <w:numPr>
          <w:ilvl w:val="0"/>
          <w:numId w:val="11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Beknellingen</w:t>
      </w:r>
    </w:p>
    <w:p w14:paraId="42F5132B" w14:textId="77777777" w:rsidR="00AB4B23" w:rsidRPr="00AB4B23" w:rsidRDefault="00AB4B23" w:rsidP="00727D38">
      <w:pPr>
        <w:numPr>
          <w:ilvl w:val="0"/>
          <w:numId w:val="11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Elektrocutie</w:t>
      </w:r>
    </w:p>
    <w:p w14:paraId="4EED3083" w14:textId="77777777" w:rsidR="00AB4B23" w:rsidRPr="00AB4B23" w:rsidRDefault="00AB4B23" w:rsidP="00727D38">
      <w:pPr>
        <w:numPr>
          <w:ilvl w:val="0"/>
          <w:numId w:val="11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Dodelijke ongevallen</w:t>
      </w:r>
    </w:p>
    <w:p w14:paraId="298467F6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C6AEDE6" w14:textId="73D0BA35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>LOTO voorkomt dit door energie fysiek te blokkeren.</w:t>
      </w:r>
    </w:p>
    <w:p w14:paraId="787060A2" w14:textId="77777777" w:rsidR="007764B8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9BD42B4" w14:textId="4F9A95C4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2</w:t>
      </w:r>
      <w:r w:rsidR="00AB4B23" w:rsidRPr="00AB4B23">
        <w:rPr>
          <w:rFonts w:asciiTheme="minorHAnsi" w:hAnsiTheme="minorHAnsi" w:cstheme="minorHAnsi"/>
          <w:b/>
          <w:bCs/>
        </w:rPr>
        <w:t xml:space="preserve">. Wat is een </w:t>
      </w:r>
      <w:proofErr w:type="spellStart"/>
      <w:r w:rsidR="00AB4B23" w:rsidRPr="00AB4B23">
        <w:rPr>
          <w:rFonts w:asciiTheme="minorHAnsi" w:hAnsiTheme="minorHAnsi" w:cstheme="minorHAnsi"/>
          <w:b/>
          <w:bCs/>
        </w:rPr>
        <w:t>lockbox</w:t>
      </w:r>
      <w:proofErr w:type="spellEnd"/>
      <w:r w:rsidR="00AB4B23" w:rsidRPr="00AB4B23">
        <w:rPr>
          <w:rFonts w:asciiTheme="minorHAnsi" w:hAnsiTheme="minorHAnsi" w:cstheme="minorHAnsi"/>
          <w:b/>
          <w:bCs/>
        </w:rPr>
        <w:t>?</w:t>
      </w:r>
    </w:p>
    <w:p w14:paraId="6CB4FB4F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Een </w:t>
      </w:r>
      <w:r w:rsidRPr="00AB4B23">
        <w:rPr>
          <w:rFonts w:asciiTheme="minorHAnsi" w:hAnsiTheme="minorHAnsi" w:cstheme="minorHAnsi"/>
          <w:b/>
          <w:bCs/>
        </w:rPr>
        <w:t xml:space="preserve">draagbare </w:t>
      </w:r>
      <w:proofErr w:type="spellStart"/>
      <w:r w:rsidRPr="00AB4B23">
        <w:rPr>
          <w:rFonts w:asciiTheme="minorHAnsi" w:hAnsiTheme="minorHAnsi" w:cstheme="minorHAnsi"/>
          <w:b/>
          <w:bCs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is een afsluitbare box:</w:t>
      </w:r>
    </w:p>
    <w:p w14:paraId="7619F2B8" w14:textId="77777777" w:rsidR="00AB4B23" w:rsidRPr="00AB4B23" w:rsidRDefault="00AB4B23" w:rsidP="00727D38">
      <w:pPr>
        <w:numPr>
          <w:ilvl w:val="0"/>
          <w:numId w:val="11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Waarin de </w:t>
      </w:r>
      <w:r w:rsidRPr="00AB4B23">
        <w:rPr>
          <w:rFonts w:asciiTheme="minorHAnsi" w:hAnsiTheme="minorHAnsi" w:cstheme="minorHAnsi"/>
          <w:b/>
          <w:bCs/>
        </w:rPr>
        <w:t>sleutels van de LOTO-slotjes</w:t>
      </w:r>
      <w:r w:rsidRPr="00AB4B23">
        <w:rPr>
          <w:rFonts w:asciiTheme="minorHAnsi" w:hAnsiTheme="minorHAnsi" w:cstheme="minorHAnsi"/>
        </w:rPr>
        <w:t xml:space="preserve"> worden opgeborgen</w:t>
      </w:r>
    </w:p>
    <w:p w14:paraId="5C8161C5" w14:textId="77777777" w:rsidR="00AB4B23" w:rsidRPr="007764B8" w:rsidRDefault="00AB4B23" w:rsidP="00727D38">
      <w:pPr>
        <w:numPr>
          <w:ilvl w:val="0"/>
          <w:numId w:val="11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Die gebruikt wordt bij </w:t>
      </w:r>
      <w:r w:rsidRPr="00AB4B23">
        <w:rPr>
          <w:rFonts w:asciiTheme="minorHAnsi" w:hAnsiTheme="minorHAnsi" w:cstheme="minorHAnsi"/>
          <w:b/>
          <w:bCs/>
        </w:rPr>
        <w:t>werken met meerdere personen</w:t>
      </w:r>
    </w:p>
    <w:p w14:paraId="74CEAC15" w14:textId="77777777" w:rsidR="007764B8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6A90B62E" w14:textId="11BDAC79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>Principe:</w:t>
      </w:r>
    </w:p>
    <w:p w14:paraId="4CA9E6F7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Eén installatie – meerdere sloten – niemand kan </w:t>
      </w:r>
      <w:proofErr w:type="spellStart"/>
      <w:r w:rsidRPr="00AB4B23">
        <w:rPr>
          <w:rFonts w:asciiTheme="minorHAnsi" w:hAnsiTheme="minorHAnsi" w:cstheme="minorHAnsi"/>
        </w:rPr>
        <w:t>herinschakelen</w:t>
      </w:r>
      <w:proofErr w:type="spellEnd"/>
      <w:r w:rsidRPr="00AB4B23">
        <w:rPr>
          <w:rFonts w:asciiTheme="minorHAnsi" w:hAnsiTheme="minorHAnsi" w:cstheme="minorHAnsi"/>
        </w:rPr>
        <w:t xml:space="preserve"> zolang er één slot aanwezig is.</w:t>
      </w:r>
    </w:p>
    <w:p w14:paraId="0A4656DE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1D754F63" w14:textId="579500A3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3</w:t>
      </w:r>
      <w:r w:rsidR="00AB4B23" w:rsidRPr="00AB4B23">
        <w:rPr>
          <w:rFonts w:asciiTheme="minorHAnsi" w:hAnsiTheme="minorHAnsi" w:cstheme="minorHAnsi"/>
          <w:b/>
          <w:bCs/>
        </w:rPr>
        <w:t xml:space="preserve">. Wanneer gebruiken we een </w:t>
      </w:r>
      <w:proofErr w:type="spellStart"/>
      <w:r w:rsidR="00AB4B23" w:rsidRPr="00AB4B23">
        <w:rPr>
          <w:rFonts w:asciiTheme="minorHAnsi" w:hAnsiTheme="minorHAnsi" w:cstheme="minorHAnsi"/>
          <w:b/>
          <w:bCs/>
        </w:rPr>
        <w:t>lockbox</w:t>
      </w:r>
      <w:proofErr w:type="spellEnd"/>
      <w:r w:rsidR="00AB4B23" w:rsidRPr="00AB4B23">
        <w:rPr>
          <w:rFonts w:asciiTheme="minorHAnsi" w:hAnsiTheme="minorHAnsi" w:cstheme="minorHAnsi"/>
          <w:b/>
          <w:bCs/>
        </w:rPr>
        <w:t>?</w:t>
      </w:r>
    </w:p>
    <w:p w14:paraId="38733E8A" w14:textId="782957D5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 Bij:</w:t>
      </w:r>
    </w:p>
    <w:p w14:paraId="3833091A" w14:textId="77777777" w:rsidR="00AB4B23" w:rsidRPr="00AB4B23" w:rsidRDefault="00AB4B23" w:rsidP="00727D38">
      <w:pPr>
        <w:numPr>
          <w:ilvl w:val="0"/>
          <w:numId w:val="11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Onderhoud of herstelling door </w:t>
      </w:r>
      <w:r w:rsidRPr="00AB4B23">
        <w:rPr>
          <w:rFonts w:asciiTheme="minorHAnsi" w:hAnsiTheme="minorHAnsi" w:cstheme="minorHAnsi"/>
          <w:b/>
          <w:bCs/>
        </w:rPr>
        <w:t>meerdere personen</w:t>
      </w:r>
    </w:p>
    <w:p w14:paraId="18F1038A" w14:textId="77777777" w:rsidR="00AB4B23" w:rsidRPr="00AB4B23" w:rsidRDefault="00AB4B23" w:rsidP="00727D38">
      <w:pPr>
        <w:numPr>
          <w:ilvl w:val="0"/>
          <w:numId w:val="11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Werken over </w:t>
      </w:r>
      <w:r w:rsidRPr="00AB4B23">
        <w:rPr>
          <w:rFonts w:asciiTheme="minorHAnsi" w:hAnsiTheme="minorHAnsi" w:cstheme="minorHAnsi"/>
          <w:b/>
          <w:bCs/>
        </w:rPr>
        <w:t>meerdere shiften</w:t>
      </w:r>
    </w:p>
    <w:p w14:paraId="7121777B" w14:textId="77777777" w:rsidR="00AB4B23" w:rsidRPr="00AB4B23" w:rsidRDefault="00AB4B23" w:rsidP="00727D38">
      <w:pPr>
        <w:numPr>
          <w:ilvl w:val="0"/>
          <w:numId w:val="11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Complexe installaties met meerdere energiepunten</w:t>
      </w:r>
    </w:p>
    <w:p w14:paraId="2BF1AC49" w14:textId="77777777" w:rsidR="00AB4B23" w:rsidRPr="00AB4B23" w:rsidRDefault="00AB4B23" w:rsidP="00727D38">
      <w:pPr>
        <w:numPr>
          <w:ilvl w:val="0"/>
          <w:numId w:val="11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Werken door </w:t>
      </w:r>
      <w:r w:rsidRPr="00AB4B23">
        <w:rPr>
          <w:rFonts w:asciiTheme="minorHAnsi" w:hAnsiTheme="minorHAnsi" w:cstheme="minorHAnsi"/>
          <w:b/>
          <w:bCs/>
        </w:rPr>
        <w:t xml:space="preserve">verschillende afdelingen of </w:t>
      </w:r>
      <w:proofErr w:type="spellStart"/>
      <w:r w:rsidRPr="00AB4B23">
        <w:rPr>
          <w:rFonts w:asciiTheme="minorHAnsi" w:hAnsiTheme="minorHAnsi" w:cstheme="minorHAnsi"/>
          <w:b/>
          <w:bCs/>
        </w:rPr>
        <w:t>contractors</w:t>
      </w:r>
      <w:proofErr w:type="spellEnd"/>
    </w:p>
    <w:p w14:paraId="716B3712" w14:textId="651B7AF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 Niet nodig bij:</w:t>
      </w:r>
    </w:p>
    <w:p w14:paraId="392CA37A" w14:textId="77777777" w:rsidR="00AB4B23" w:rsidRPr="00AB4B23" w:rsidRDefault="00AB4B23" w:rsidP="00727D38">
      <w:pPr>
        <w:numPr>
          <w:ilvl w:val="0"/>
          <w:numId w:val="115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Kortdurend werk door </w:t>
      </w:r>
      <w:r w:rsidRPr="00AB4B23">
        <w:rPr>
          <w:rFonts w:asciiTheme="minorHAnsi" w:hAnsiTheme="minorHAnsi" w:cstheme="minorHAnsi"/>
          <w:b/>
          <w:bCs/>
        </w:rPr>
        <w:t>één persoon</w:t>
      </w:r>
      <w:r w:rsidRPr="00AB4B23">
        <w:rPr>
          <w:rFonts w:asciiTheme="minorHAnsi" w:hAnsiTheme="minorHAnsi" w:cstheme="minorHAnsi"/>
        </w:rPr>
        <w:t xml:space="preserve"> (persoonlijk LOTO-slot volstaat)</w:t>
      </w:r>
    </w:p>
    <w:p w14:paraId="76F2F3CB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99C760F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3912233F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094751C7" w14:textId="026A0A19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4</w:t>
      </w:r>
      <w:r w:rsidR="00AB4B23" w:rsidRPr="00AB4B23">
        <w:rPr>
          <w:rFonts w:asciiTheme="minorHAnsi" w:hAnsiTheme="minorHAnsi" w:cstheme="minorHAnsi"/>
          <w:b/>
          <w:bCs/>
        </w:rPr>
        <w:t xml:space="preserve">. Hoe werkt de </w:t>
      </w:r>
      <w:proofErr w:type="spellStart"/>
      <w:r w:rsidR="00AB4B23" w:rsidRPr="00AB4B23">
        <w:rPr>
          <w:rFonts w:asciiTheme="minorHAnsi" w:hAnsiTheme="minorHAnsi" w:cstheme="minorHAnsi"/>
          <w:b/>
          <w:bCs/>
        </w:rPr>
        <w:t>lockbox</w:t>
      </w:r>
      <w:proofErr w:type="spellEnd"/>
      <w:r w:rsidR="00AB4B23" w:rsidRPr="00AB4B23">
        <w:rPr>
          <w:rFonts w:asciiTheme="minorHAnsi" w:hAnsiTheme="minorHAnsi" w:cstheme="minorHAnsi"/>
          <w:b/>
          <w:bCs/>
        </w:rPr>
        <w:t>? (stappenoverzicht)</w:t>
      </w:r>
    </w:p>
    <w:p w14:paraId="0DCE6DBA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1018F851" w14:textId="07DEEA4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1 – Installatie uitschakelen</w:t>
      </w:r>
    </w:p>
    <w:p w14:paraId="28FB032C" w14:textId="77777777" w:rsidR="00AB4B23" w:rsidRPr="00AB4B23" w:rsidRDefault="00AB4B23" w:rsidP="00727D38">
      <w:pPr>
        <w:numPr>
          <w:ilvl w:val="0"/>
          <w:numId w:val="11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Machine stilleggen volgens stopprocedure</w:t>
      </w:r>
    </w:p>
    <w:p w14:paraId="40B5729C" w14:textId="77777777" w:rsidR="00AB4B23" w:rsidRPr="00AB4B23" w:rsidRDefault="00AB4B23" w:rsidP="00727D38">
      <w:pPr>
        <w:numPr>
          <w:ilvl w:val="0"/>
          <w:numId w:val="116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Alle energiebronnen uitschakelen</w:t>
      </w:r>
    </w:p>
    <w:p w14:paraId="11528134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0BFA8EAC" w14:textId="43543A6F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2 – Lock out uitvoeren</w:t>
      </w:r>
    </w:p>
    <w:p w14:paraId="26401CED" w14:textId="77777777" w:rsidR="00AB4B23" w:rsidRPr="00AB4B23" w:rsidRDefault="00AB4B23" w:rsidP="00727D38">
      <w:pPr>
        <w:numPr>
          <w:ilvl w:val="0"/>
          <w:numId w:val="11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LOTO-slotjes plaatsen op alle isolatiepunten</w:t>
      </w:r>
    </w:p>
    <w:p w14:paraId="04A26BAB" w14:textId="77777777" w:rsidR="00AB4B23" w:rsidRPr="00AB4B23" w:rsidRDefault="00AB4B23" w:rsidP="00727D38">
      <w:pPr>
        <w:numPr>
          <w:ilvl w:val="0"/>
          <w:numId w:val="117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Elk slot voorzien van een tag</w:t>
      </w:r>
    </w:p>
    <w:p w14:paraId="405B9EC4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6609421B" w14:textId="2533694E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 xml:space="preserve">Stap 3 – Sleutels in de </w:t>
      </w:r>
      <w:proofErr w:type="spellStart"/>
      <w:r w:rsidRPr="00AB4B23">
        <w:rPr>
          <w:rFonts w:asciiTheme="minorHAnsi" w:hAnsiTheme="minorHAnsi" w:cstheme="minorHAnsi"/>
          <w:b/>
          <w:bCs/>
        </w:rPr>
        <w:t>lockbox</w:t>
      </w:r>
      <w:proofErr w:type="spellEnd"/>
    </w:p>
    <w:p w14:paraId="0C39EE7D" w14:textId="77777777" w:rsidR="00AB4B23" w:rsidRPr="00AB4B23" w:rsidRDefault="00AB4B23" w:rsidP="00727D38">
      <w:pPr>
        <w:numPr>
          <w:ilvl w:val="0"/>
          <w:numId w:val="11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Alle sleutels verzamelen</w:t>
      </w:r>
    </w:p>
    <w:p w14:paraId="257EDB5F" w14:textId="77777777" w:rsidR="00AB4B23" w:rsidRPr="00AB4B23" w:rsidRDefault="00AB4B23" w:rsidP="00727D38">
      <w:pPr>
        <w:numPr>
          <w:ilvl w:val="0"/>
          <w:numId w:val="118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In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plaatsen</w:t>
      </w:r>
    </w:p>
    <w:p w14:paraId="0EB29A90" w14:textId="7B32BB5E" w:rsidR="00AB4B23" w:rsidRDefault="00AB4B23" w:rsidP="00727D38">
      <w:pPr>
        <w:numPr>
          <w:ilvl w:val="0"/>
          <w:numId w:val="118"/>
        </w:numPr>
        <w:spacing w:after="0" w:line="240" w:lineRule="auto"/>
        <w:rPr>
          <w:rFonts w:asciiTheme="minorHAnsi" w:hAnsiTheme="minorHAnsi" w:cstheme="minorHAnsi"/>
        </w:rPr>
      </w:pP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afsluiten</w:t>
      </w:r>
      <w:r w:rsidR="00B178A1">
        <w:rPr>
          <w:rFonts w:asciiTheme="minorHAnsi" w:hAnsiTheme="minorHAnsi" w:cstheme="minorHAnsi"/>
        </w:rPr>
        <w:t xml:space="preserve"> door klant</w:t>
      </w:r>
    </w:p>
    <w:p w14:paraId="2AD1999F" w14:textId="6CF51C77" w:rsidR="00B178A1" w:rsidRPr="00B178A1" w:rsidRDefault="00B178A1" w:rsidP="00727D38">
      <w:pPr>
        <w:numPr>
          <w:ilvl w:val="0"/>
          <w:numId w:val="118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B178A1">
        <w:rPr>
          <w:rFonts w:asciiTheme="minorHAnsi" w:hAnsiTheme="minorHAnsi" w:cstheme="minorHAnsi"/>
          <w:b/>
          <w:bCs/>
        </w:rPr>
        <w:t>GS a</w:t>
      </w:r>
      <w:r>
        <w:rPr>
          <w:rFonts w:asciiTheme="minorHAnsi" w:hAnsiTheme="minorHAnsi" w:cstheme="minorHAnsi"/>
          <w:b/>
          <w:bCs/>
        </w:rPr>
        <w:t xml:space="preserve">fdelingsslot </w:t>
      </w:r>
      <w:r>
        <w:rPr>
          <w:rFonts w:asciiTheme="minorHAnsi" w:hAnsiTheme="minorHAnsi" w:cstheme="minorHAnsi"/>
        </w:rPr>
        <w:t>hangen</w:t>
      </w:r>
    </w:p>
    <w:p w14:paraId="25EEC50A" w14:textId="77777777" w:rsidR="007764B8" w:rsidRPr="00AB4B23" w:rsidRDefault="007764B8" w:rsidP="00727D38">
      <w:pPr>
        <w:spacing w:after="0" w:line="240" w:lineRule="auto"/>
        <w:ind w:left="720"/>
        <w:rPr>
          <w:rFonts w:asciiTheme="minorHAnsi" w:hAnsiTheme="minorHAnsi" w:cstheme="minorHAnsi"/>
        </w:rPr>
      </w:pPr>
    </w:p>
    <w:p w14:paraId="74E051FD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4 – Persoonlijke beveiliging</w:t>
      </w:r>
    </w:p>
    <w:p w14:paraId="5CB64248" w14:textId="77777777" w:rsidR="00AB4B23" w:rsidRPr="00AB4B23" w:rsidRDefault="00AB4B23" w:rsidP="00727D38">
      <w:pPr>
        <w:numPr>
          <w:ilvl w:val="0"/>
          <w:numId w:val="119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Elke werknemer: </w:t>
      </w:r>
    </w:p>
    <w:p w14:paraId="5719A93C" w14:textId="77777777" w:rsidR="00AB4B23" w:rsidRPr="00AB4B23" w:rsidRDefault="00AB4B23" w:rsidP="00727D38">
      <w:pPr>
        <w:numPr>
          <w:ilvl w:val="1"/>
          <w:numId w:val="119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Plaatst zijn/haar </w:t>
      </w:r>
      <w:r w:rsidRPr="00AB4B23">
        <w:rPr>
          <w:rFonts w:asciiTheme="minorHAnsi" w:hAnsiTheme="minorHAnsi" w:cstheme="minorHAnsi"/>
          <w:b/>
          <w:bCs/>
        </w:rPr>
        <w:t>persoonlijk slot</w:t>
      </w:r>
      <w:r w:rsidRPr="00AB4B23">
        <w:rPr>
          <w:rFonts w:asciiTheme="minorHAnsi" w:hAnsiTheme="minorHAnsi" w:cstheme="minorHAnsi"/>
        </w:rPr>
        <w:t xml:space="preserve"> op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</w:p>
    <w:p w14:paraId="370DBE05" w14:textId="77777777" w:rsidR="00727D38" w:rsidRDefault="00AB4B23" w:rsidP="00727D38">
      <w:pPr>
        <w:numPr>
          <w:ilvl w:val="1"/>
          <w:numId w:val="119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Behoudt zelf de sleutel</w:t>
      </w:r>
    </w:p>
    <w:p w14:paraId="4B7BBA26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1C19E8B1" w14:textId="15E69F58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  <w:b/>
          <w:bCs/>
        </w:rPr>
        <w:t xml:space="preserve">Zolang één slot aanwezig is → geen </w:t>
      </w:r>
      <w:proofErr w:type="spellStart"/>
      <w:r w:rsidRPr="00AB4B23">
        <w:rPr>
          <w:rFonts w:asciiTheme="minorHAnsi" w:hAnsiTheme="minorHAnsi" w:cstheme="minorHAnsi"/>
          <w:b/>
          <w:bCs/>
        </w:rPr>
        <w:t>herinschakeling</w:t>
      </w:r>
      <w:proofErr w:type="spellEnd"/>
      <w:r w:rsidRPr="00AB4B23">
        <w:rPr>
          <w:rFonts w:asciiTheme="minorHAnsi" w:hAnsiTheme="minorHAnsi" w:cstheme="minorHAnsi"/>
          <w:b/>
          <w:bCs/>
        </w:rPr>
        <w:t xml:space="preserve"> mogelijk</w:t>
      </w:r>
    </w:p>
    <w:p w14:paraId="17312FA1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90087FF" w14:textId="64A13312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Stap 5 – Controle</w:t>
      </w:r>
    </w:p>
    <w:p w14:paraId="146E163C" w14:textId="77777777" w:rsidR="00AB4B23" w:rsidRPr="00AB4B23" w:rsidRDefault="00AB4B23" w:rsidP="00727D38">
      <w:pPr>
        <w:numPr>
          <w:ilvl w:val="0"/>
          <w:numId w:val="120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Testen of de installatie spanningsloos is</w:t>
      </w:r>
    </w:p>
    <w:p w14:paraId="5E57B20B" w14:textId="77777777" w:rsidR="00AB4B23" w:rsidRPr="00AB4B23" w:rsidRDefault="00AB4B23" w:rsidP="00727D38">
      <w:pPr>
        <w:numPr>
          <w:ilvl w:val="0"/>
          <w:numId w:val="120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Pas starten met werken na bevestigde </w:t>
      </w:r>
      <w:proofErr w:type="spellStart"/>
      <w:r w:rsidRPr="00AB4B23">
        <w:rPr>
          <w:rFonts w:asciiTheme="minorHAnsi" w:hAnsiTheme="minorHAnsi" w:cstheme="minorHAnsi"/>
          <w:b/>
          <w:bCs/>
        </w:rPr>
        <w:t>nulenergie</w:t>
      </w:r>
      <w:proofErr w:type="spellEnd"/>
    </w:p>
    <w:p w14:paraId="06BC51D1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387B26CA" w14:textId="54FCF127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5</w:t>
      </w:r>
      <w:r w:rsidR="00AB4B23" w:rsidRPr="00AB4B23">
        <w:rPr>
          <w:rFonts w:asciiTheme="minorHAnsi" w:hAnsiTheme="minorHAnsi" w:cstheme="minorHAnsi"/>
          <w:b/>
          <w:bCs/>
        </w:rPr>
        <w:t xml:space="preserve">. Gouden regels bij werken met een </w:t>
      </w:r>
      <w:proofErr w:type="spellStart"/>
      <w:r w:rsidR="00AB4B23" w:rsidRPr="00AB4B23">
        <w:rPr>
          <w:rFonts w:asciiTheme="minorHAnsi" w:hAnsiTheme="minorHAnsi" w:cstheme="minorHAnsi"/>
          <w:b/>
          <w:bCs/>
        </w:rPr>
        <w:t>lockbox</w:t>
      </w:r>
      <w:proofErr w:type="spellEnd"/>
    </w:p>
    <w:p w14:paraId="678BEF78" w14:textId="3A6A0BC8" w:rsidR="00AB4B23" w:rsidRPr="00727D38" w:rsidRDefault="00727D38" w:rsidP="00727D38">
      <w:p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* </w:t>
      </w:r>
      <w:r w:rsidR="00AB4B23" w:rsidRPr="00727D38">
        <w:rPr>
          <w:rFonts w:asciiTheme="minorHAnsi" w:hAnsiTheme="minorHAnsi" w:cstheme="minorHAnsi"/>
        </w:rPr>
        <w:t xml:space="preserve">IEDEREEN gebruikt een </w:t>
      </w:r>
      <w:r w:rsidR="00AB4B23" w:rsidRPr="00727D38">
        <w:rPr>
          <w:rFonts w:asciiTheme="minorHAnsi" w:hAnsiTheme="minorHAnsi" w:cstheme="minorHAnsi"/>
          <w:b/>
          <w:bCs/>
        </w:rPr>
        <w:t>eigen persoonlijk slot</w:t>
      </w:r>
      <w:r w:rsidR="00AB4B23" w:rsidRPr="00727D38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* </w:t>
      </w:r>
      <w:r w:rsidR="00AB4B23" w:rsidRPr="00727D38">
        <w:rPr>
          <w:rFonts w:asciiTheme="minorHAnsi" w:hAnsiTheme="minorHAnsi" w:cstheme="minorHAnsi"/>
        </w:rPr>
        <w:t xml:space="preserve">Je verwijdert </w:t>
      </w:r>
      <w:r w:rsidR="00AB4B23" w:rsidRPr="00727D38">
        <w:rPr>
          <w:rFonts w:asciiTheme="minorHAnsi" w:hAnsiTheme="minorHAnsi" w:cstheme="minorHAnsi"/>
          <w:b/>
          <w:bCs/>
        </w:rPr>
        <w:t>alleen je eigen slot</w:t>
      </w:r>
      <w:r w:rsidR="00AB4B23" w:rsidRPr="00727D38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* </w:t>
      </w:r>
      <w:proofErr w:type="spellStart"/>
      <w:r w:rsidR="00AB4B23" w:rsidRPr="00727D38">
        <w:rPr>
          <w:rFonts w:asciiTheme="minorHAnsi" w:hAnsiTheme="minorHAnsi" w:cstheme="minorHAnsi"/>
        </w:rPr>
        <w:t>Lockbox</w:t>
      </w:r>
      <w:proofErr w:type="spellEnd"/>
      <w:r w:rsidR="00AB4B23" w:rsidRPr="00727D38">
        <w:rPr>
          <w:rFonts w:asciiTheme="minorHAnsi" w:hAnsiTheme="minorHAnsi" w:cstheme="minorHAnsi"/>
        </w:rPr>
        <w:t xml:space="preserve"> blijft gesloten tijdens de volledige werkzaamheden</w:t>
      </w:r>
      <w:r w:rsidR="00B178A1">
        <w:rPr>
          <w:rFonts w:asciiTheme="minorHAnsi" w:hAnsiTheme="minorHAnsi" w:cstheme="minorHAnsi"/>
        </w:rPr>
        <w:t xml:space="preserve"> (via het </w:t>
      </w:r>
      <w:r w:rsidR="00B178A1" w:rsidRPr="00B178A1">
        <w:rPr>
          <w:rFonts w:asciiTheme="minorHAnsi" w:hAnsiTheme="minorHAnsi" w:cstheme="minorHAnsi"/>
          <w:b/>
          <w:bCs/>
        </w:rPr>
        <w:t xml:space="preserve">GS </w:t>
      </w:r>
      <w:r w:rsidR="00B178A1">
        <w:rPr>
          <w:rFonts w:asciiTheme="minorHAnsi" w:hAnsiTheme="minorHAnsi" w:cstheme="minorHAnsi"/>
          <w:b/>
          <w:bCs/>
        </w:rPr>
        <w:t>afdelingsslot)</w:t>
      </w:r>
    </w:p>
    <w:p w14:paraId="6E50C269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</w:rPr>
      </w:pPr>
    </w:p>
    <w:p w14:paraId="7E6EB17F" w14:textId="4B8CA989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NOOIT:</w:t>
      </w:r>
    </w:p>
    <w:p w14:paraId="779C4C58" w14:textId="77777777" w:rsidR="00AB4B23" w:rsidRPr="00AB4B23" w:rsidRDefault="00AB4B23" w:rsidP="00727D38">
      <w:pPr>
        <w:numPr>
          <w:ilvl w:val="0"/>
          <w:numId w:val="12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Een slot van iemand anders verwijderen</w:t>
      </w:r>
    </w:p>
    <w:p w14:paraId="4229CBDF" w14:textId="77777777" w:rsidR="00AB4B23" w:rsidRPr="00AB4B23" w:rsidRDefault="00AB4B23" w:rsidP="00727D38">
      <w:pPr>
        <w:numPr>
          <w:ilvl w:val="0"/>
          <w:numId w:val="12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Sleutels meenemen uit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</w:p>
    <w:p w14:paraId="587F063F" w14:textId="77777777" w:rsidR="00AB4B23" w:rsidRPr="00AB4B23" w:rsidRDefault="00AB4B23" w:rsidP="00727D38">
      <w:pPr>
        <w:numPr>
          <w:ilvl w:val="0"/>
          <w:numId w:val="12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Werken starten zonder </w:t>
      </w:r>
      <w:proofErr w:type="spellStart"/>
      <w:r w:rsidRPr="00AB4B23">
        <w:rPr>
          <w:rFonts w:asciiTheme="minorHAnsi" w:hAnsiTheme="minorHAnsi" w:cstheme="minorHAnsi"/>
        </w:rPr>
        <w:t>nulenergiecheck</w:t>
      </w:r>
      <w:proofErr w:type="spellEnd"/>
    </w:p>
    <w:p w14:paraId="1C1F8FBB" w14:textId="77777777" w:rsidR="00AB4B23" w:rsidRPr="00AB4B23" w:rsidRDefault="00AB4B23" w:rsidP="00727D38">
      <w:pPr>
        <w:numPr>
          <w:ilvl w:val="0"/>
          <w:numId w:val="121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“Even snel” </w:t>
      </w:r>
      <w:proofErr w:type="spellStart"/>
      <w:r w:rsidRPr="00AB4B23">
        <w:rPr>
          <w:rFonts w:asciiTheme="minorHAnsi" w:hAnsiTheme="minorHAnsi" w:cstheme="minorHAnsi"/>
        </w:rPr>
        <w:t>herinschakelen</w:t>
      </w:r>
      <w:proofErr w:type="spellEnd"/>
    </w:p>
    <w:p w14:paraId="45AE5200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30DE7FA2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5B0CEF2C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32D8D392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087E882B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56692812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19E2A559" w14:textId="793A8E11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6</w:t>
      </w:r>
      <w:r w:rsidR="00AB4B23" w:rsidRPr="00AB4B23">
        <w:rPr>
          <w:rFonts w:asciiTheme="minorHAnsi" w:hAnsiTheme="minorHAnsi" w:cstheme="minorHAnsi"/>
          <w:b/>
          <w:bCs/>
        </w:rPr>
        <w:t>. Wat bij einde van de werken?</w:t>
      </w:r>
    </w:p>
    <w:p w14:paraId="26EE157D" w14:textId="77777777" w:rsidR="00AB4B23" w:rsidRPr="00AB4B23" w:rsidRDefault="00AB4B23" w:rsidP="00727D38">
      <w:pPr>
        <w:numPr>
          <w:ilvl w:val="0"/>
          <w:numId w:val="12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Werk afgerond, zone veilig</w:t>
      </w:r>
    </w:p>
    <w:p w14:paraId="16BB11D6" w14:textId="11918516" w:rsidR="00AB4B23" w:rsidRPr="00B178A1" w:rsidRDefault="00AB4B23" w:rsidP="00727D38">
      <w:pPr>
        <w:numPr>
          <w:ilvl w:val="0"/>
          <w:numId w:val="12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Iedereen verwijdert </w:t>
      </w:r>
      <w:r w:rsidRPr="00AB4B23">
        <w:rPr>
          <w:rFonts w:asciiTheme="minorHAnsi" w:hAnsiTheme="minorHAnsi" w:cstheme="minorHAnsi"/>
          <w:b/>
          <w:bCs/>
        </w:rPr>
        <w:t>zijn eigen slot</w:t>
      </w:r>
      <w:r w:rsidR="00B178A1">
        <w:rPr>
          <w:rFonts w:asciiTheme="minorHAnsi" w:hAnsiTheme="minorHAnsi" w:cstheme="minorHAnsi"/>
          <w:b/>
          <w:bCs/>
        </w:rPr>
        <w:t xml:space="preserve"> </w:t>
      </w:r>
      <w:r w:rsidR="00B178A1" w:rsidRPr="00B178A1">
        <w:rPr>
          <w:rFonts w:asciiTheme="minorHAnsi" w:hAnsiTheme="minorHAnsi" w:cstheme="minorHAnsi"/>
        </w:rPr>
        <w:t>(elke dag)</w:t>
      </w:r>
    </w:p>
    <w:p w14:paraId="44E4A125" w14:textId="5E214D0E" w:rsidR="00B178A1" w:rsidRDefault="00B178A1" w:rsidP="00727D38">
      <w:pPr>
        <w:numPr>
          <w:ilvl w:val="0"/>
          <w:numId w:val="122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Bij werken over meerdere dagen; </w:t>
      </w:r>
      <w:r w:rsidR="00331D40" w:rsidRPr="00331D40">
        <w:rPr>
          <w:rFonts w:asciiTheme="minorHAnsi" w:hAnsiTheme="minorHAnsi" w:cstheme="minorHAnsi"/>
          <w:b/>
          <w:bCs/>
        </w:rPr>
        <w:t xml:space="preserve">GS </w:t>
      </w:r>
      <w:r w:rsidRPr="00331D40">
        <w:rPr>
          <w:rFonts w:asciiTheme="minorHAnsi" w:hAnsiTheme="minorHAnsi" w:cstheme="minorHAnsi"/>
          <w:b/>
          <w:bCs/>
        </w:rPr>
        <w:t>afdelingsslot</w:t>
      </w:r>
      <w:r>
        <w:rPr>
          <w:rFonts w:asciiTheme="minorHAnsi" w:hAnsiTheme="minorHAnsi" w:cstheme="minorHAnsi"/>
        </w:rPr>
        <w:t xml:space="preserve"> laten hangen</w:t>
      </w:r>
    </w:p>
    <w:p w14:paraId="18D65148" w14:textId="339F51D0" w:rsidR="00331D40" w:rsidRPr="00AB4B23" w:rsidRDefault="00331D40" w:rsidP="00727D38">
      <w:pPr>
        <w:numPr>
          <w:ilvl w:val="0"/>
          <w:numId w:val="122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Alleen de ploegleider mag een </w:t>
      </w:r>
      <w:r w:rsidRPr="00331D40">
        <w:rPr>
          <w:rFonts w:asciiTheme="minorHAnsi" w:hAnsiTheme="minorHAnsi" w:cstheme="minorHAnsi"/>
          <w:b/>
          <w:bCs/>
        </w:rPr>
        <w:t>GS afdelingsslot</w:t>
      </w:r>
      <w:r>
        <w:rPr>
          <w:rFonts w:asciiTheme="minorHAnsi" w:hAnsiTheme="minorHAnsi" w:cstheme="minorHAnsi"/>
        </w:rPr>
        <w:t xml:space="preserve"> verwijderen en dit pas wanneer de werken volledig afgerond zijn</w:t>
      </w:r>
    </w:p>
    <w:p w14:paraId="21A805C7" w14:textId="2371F02A" w:rsidR="00AB4B23" w:rsidRPr="00AB4B23" w:rsidRDefault="00AB4B23" w:rsidP="00727D38">
      <w:pPr>
        <w:numPr>
          <w:ilvl w:val="0"/>
          <w:numId w:val="12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Pas wanneer het </w:t>
      </w:r>
      <w:r w:rsidRPr="00AB4B23">
        <w:rPr>
          <w:rFonts w:asciiTheme="minorHAnsi" w:hAnsiTheme="minorHAnsi" w:cstheme="minorHAnsi"/>
          <w:b/>
          <w:bCs/>
        </w:rPr>
        <w:t>laatste slot verwijderd is</w:t>
      </w:r>
      <w:r w:rsidRPr="00AB4B23">
        <w:rPr>
          <w:rFonts w:asciiTheme="minorHAnsi" w:hAnsiTheme="minorHAnsi" w:cstheme="minorHAnsi"/>
        </w:rPr>
        <w:t xml:space="preserve">: </w:t>
      </w:r>
    </w:p>
    <w:p w14:paraId="45F25E43" w14:textId="77777777" w:rsidR="00AB4B23" w:rsidRPr="00AB4B23" w:rsidRDefault="00AB4B23" w:rsidP="00727D38">
      <w:pPr>
        <w:numPr>
          <w:ilvl w:val="1"/>
          <w:numId w:val="12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Wordt de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geopend</w:t>
      </w:r>
    </w:p>
    <w:p w14:paraId="7E17084D" w14:textId="77777777" w:rsidR="00AB4B23" w:rsidRPr="00AB4B23" w:rsidRDefault="00AB4B23" w:rsidP="00727D38">
      <w:pPr>
        <w:numPr>
          <w:ilvl w:val="1"/>
          <w:numId w:val="12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Kunnen energie-isolatiepunten worden vrijgegeven</w:t>
      </w:r>
    </w:p>
    <w:p w14:paraId="54A67B9D" w14:textId="77777777" w:rsidR="00AB4B23" w:rsidRPr="00AB4B23" w:rsidRDefault="00AB4B23" w:rsidP="00727D38">
      <w:pPr>
        <w:numPr>
          <w:ilvl w:val="0"/>
          <w:numId w:val="122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Installatie veilig heropstarten</w:t>
      </w:r>
    </w:p>
    <w:p w14:paraId="150B7799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060D694E" w14:textId="1B332B29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7</w:t>
      </w:r>
      <w:r w:rsidR="00AB4B23" w:rsidRPr="00AB4B23">
        <w:rPr>
          <w:rFonts w:asciiTheme="minorHAnsi" w:hAnsiTheme="minorHAnsi" w:cstheme="minorHAnsi"/>
          <w:b/>
          <w:bCs/>
        </w:rPr>
        <w:t>. Noodsituaties of afwijkingen</w:t>
      </w:r>
    </w:p>
    <w:p w14:paraId="4B8D81EB" w14:textId="3D1884A9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Een slot mag </w:t>
      </w:r>
      <w:r w:rsidRPr="00AB4B23">
        <w:rPr>
          <w:rFonts w:asciiTheme="minorHAnsi" w:hAnsiTheme="minorHAnsi" w:cstheme="minorHAnsi"/>
          <w:b/>
          <w:bCs/>
        </w:rPr>
        <w:t>nooit</w:t>
      </w:r>
      <w:r w:rsidRPr="00AB4B23">
        <w:rPr>
          <w:rFonts w:asciiTheme="minorHAnsi" w:hAnsiTheme="minorHAnsi" w:cstheme="minorHAnsi"/>
        </w:rPr>
        <w:t xml:space="preserve"> zomaar door iemand anders verwijderd worden</w:t>
      </w:r>
    </w:p>
    <w:p w14:paraId="0EBDF123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Uitzondering alleen mogelijk:</w:t>
      </w:r>
    </w:p>
    <w:p w14:paraId="27D87A3F" w14:textId="6CAFCBC8" w:rsidR="00AB4B23" w:rsidRPr="00AB4B23" w:rsidRDefault="00AB4B23" w:rsidP="00727D38">
      <w:pPr>
        <w:numPr>
          <w:ilvl w:val="0"/>
          <w:numId w:val="12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Via een </w:t>
      </w:r>
      <w:r w:rsidRPr="00AB4B23">
        <w:rPr>
          <w:rFonts w:asciiTheme="minorHAnsi" w:hAnsiTheme="minorHAnsi" w:cstheme="minorHAnsi"/>
          <w:b/>
          <w:bCs/>
        </w:rPr>
        <w:t>formele noodprocedure</w:t>
      </w:r>
    </w:p>
    <w:p w14:paraId="36D69502" w14:textId="77777777" w:rsidR="00AB4B23" w:rsidRPr="00AB4B23" w:rsidRDefault="00AB4B23" w:rsidP="00727D38">
      <w:pPr>
        <w:numPr>
          <w:ilvl w:val="0"/>
          <w:numId w:val="12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Met toestemming leidinggevende &amp; preventieadviseur</w:t>
      </w:r>
    </w:p>
    <w:p w14:paraId="611F4A90" w14:textId="77777777" w:rsidR="00AB4B23" w:rsidRPr="00AB4B23" w:rsidRDefault="00AB4B23" w:rsidP="00727D38">
      <w:pPr>
        <w:numPr>
          <w:ilvl w:val="0"/>
          <w:numId w:val="123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Met </w:t>
      </w:r>
      <w:r w:rsidRPr="00AB4B23">
        <w:rPr>
          <w:rFonts w:asciiTheme="minorHAnsi" w:hAnsiTheme="minorHAnsi" w:cstheme="minorHAnsi"/>
          <w:b/>
          <w:bCs/>
        </w:rPr>
        <w:t>schriftelijke registratie</w:t>
      </w:r>
    </w:p>
    <w:p w14:paraId="08AAA724" w14:textId="72A5846E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469565A" w14:textId="73F7E8CB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8</w:t>
      </w:r>
      <w:r w:rsidR="00AB4B23" w:rsidRPr="00AB4B23">
        <w:rPr>
          <w:rFonts w:asciiTheme="minorHAnsi" w:hAnsiTheme="minorHAnsi" w:cstheme="minorHAnsi"/>
          <w:b/>
          <w:bCs/>
        </w:rPr>
        <w:t>. Praktijkvraag aan de groep</w:t>
      </w:r>
    </w:p>
    <w:p w14:paraId="7822718A" w14:textId="77777777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Bespreek kort:</w:t>
      </w:r>
    </w:p>
    <w:p w14:paraId="5C6AB9D6" w14:textId="1992EA85" w:rsidR="00AB4B23" w:rsidRPr="00AB4B23" w:rsidRDefault="00AB4B23" w:rsidP="00727D38">
      <w:pPr>
        <w:numPr>
          <w:ilvl w:val="0"/>
          <w:numId w:val="12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>Wat kan er gebeuren als iemand geen persoonlijk slot plaatst?</w:t>
      </w:r>
    </w:p>
    <w:p w14:paraId="22D03A1E" w14:textId="249B2C09" w:rsidR="00AB4B23" w:rsidRPr="00AB4B23" w:rsidRDefault="00AB4B23" w:rsidP="00727D38">
      <w:pPr>
        <w:numPr>
          <w:ilvl w:val="0"/>
          <w:numId w:val="124"/>
        </w:num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Hebben we op onze werkplek situaties waar een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verplicht is?</w:t>
      </w:r>
    </w:p>
    <w:p w14:paraId="02FA825E" w14:textId="77777777" w:rsidR="00727D38" w:rsidRDefault="00727D3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295256BC" w14:textId="470E708C" w:rsidR="00AB4B23" w:rsidRPr="00AB4B23" w:rsidRDefault="007764B8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9</w:t>
      </w:r>
      <w:r w:rsidR="00AB4B23" w:rsidRPr="00AB4B23">
        <w:rPr>
          <w:rFonts w:asciiTheme="minorHAnsi" w:hAnsiTheme="minorHAnsi" w:cstheme="minorHAnsi"/>
          <w:b/>
          <w:bCs/>
        </w:rPr>
        <w:t>. Samenvatting</w:t>
      </w:r>
    </w:p>
    <w:p w14:paraId="56D628DC" w14:textId="2C2113E0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  <w:r w:rsidRPr="00AB4B23">
        <w:rPr>
          <w:rFonts w:asciiTheme="minorHAnsi" w:hAnsiTheme="minorHAnsi" w:cstheme="minorHAnsi"/>
        </w:rPr>
        <w:t xml:space="preserve"> </w:t>
      </w:r>
      <w:proofErr w:type="spellStart"/>
      <w:r w:rsidRPr="00AB4B23">
        <w:rPr>
          <w:rFonts w:asciiTheme="minorHAnsi" w:hAnsiTheme="minorHAnsi" w:cstheme="minorHAnsi"/>
        </w:rPr>
        <w:t>Lockbox</w:t>
      </w:r>
      <w:proofErr w:type="spellEnd"/>
      <w:r w:rsidRPr="00AB4B23">
        <w:rPr>
          <w:rFonts w:asciiTheme="minorHAnsi" w:hAnsiTheme="minorHAnsi" w:cstheme="minorHAnsi"/>
        </w:rPr>
        <w:t xml:space="preserve"> = veilig groepswerk</w:t>
      </w:r>
      <w:r w:rsidRPr="00AB4B23">
        <w:rPr>
          <w:rFonts w:asciiTheme="minorHAnsi" w:hAnsiTheme="minorHAnsi" w:cstheme="minorHAnsi"/>
        </w:rPr>
        <w:br/>
        <w:t xml:space="preserve"> Iedereen vergrendelt zichzelf</w:t>
      </w:r>
      <w:r w:rsidRPr="00AB4B23">
        <w:rPr>
          <w:rFonts w:asciiTheme="minorHAnsi" w:hAnsiTheme="minorHAnsi" w:cstheme="minorHAnsi"/>
        </w:rPr>
        <w:br/>
        <w:t xml:space="preserve"> Geen slot = geen veiligheid</w:t>
      </w:r>
      <w:r w:rsidRPr="00AB4B23">
        <w:rPr>
          <w:rFonts w:asciiTheme="minorHAnsi" w:hAnsiTheme="minorHAnsi" w:cstheme="minorHAnsi"/>
        </w:rPr>
        <w:br/>
        <w:t xml:space="preserve"> Veilig werken begint v</w:t>
      </w:r>
      <w:r w:rsidRPr="00AB4B23">
        <w:rPr>
          <w:rFonts w:ascii="Calibri" w:hAnsi="Calibri" w:cs="Calibri"/>
        </w:rPr>
        <w:t>óó</w:t>
      </w:r>
      <w:r w:rsidRPr="00AB4B23">
        <w:rPr>
          <w:rFonts w:asciiTheme="minorHAnsi" w:hAnsiTheme="minorHAnsi" w:cstheme="minorHAnsi"/>
        </w:rPr>
        <w:t>r de eerste handeling</w:t>
      </w:r>
    </w:p>
    <w:p w14:paraId="70EA7375" w14:textId="44C3E688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</w:rPr>
      </w:pPr>
    </w:p>
    <w:p w14:paraId="6D5C5327" w14:textId="275B3259" w:rsidR="00AB4B23" w:rsidRPr="00AB4B23" w:rsidRDefault="00AB4B23" w:rsidP="00727D38">
      <w:pPr>
        <w:spacing w:after="0" w:line="240" w:lineRule="auto"/>
        <w:rPr>
          <w:rFonts w:asciiTheme="minorHAnsi" w:hAnsiTheme="minorHAnsi" w:cstheme="minorHAnsi"/>
          <w:b/>
          <w:bCs/>
        </w:rPr>
      </w:pPr>
      <w:r w:rsidRPr="00AB4B23">
        <w:rPr>
          <w:rFonts w:asciiTheme="minorHAnsi" w:hAnsiTheme="minorHAnsi" w:cstheme="minorHAnsi"/>
          <w:b/>
          <w:bCs/>
        </w:rPr>
        <w:t>1</w:t>
      </w:r>
      <w:r w:rsidR="007764B8">
        <w:rPr>
          <w:rFonts w:asciiTheme="minorHAnsi" w:hAnsiTheme="minorHAnsi" w:cstheme="minorHAnsi"/>
          <w:b/>
          <w:bCs/>
        </w:rPr>
        <w:t>0</w:t>
      </w:r>
      <w:r w:rsidRPr="00AB4B23">
        <w:rPr>
          <w:rFonts w:asciiTheme="minorHAnsi" w:hAnsiTheme="minorHAnsi" w:cstheme="minorHAnsi"/>
          <w:b/>
          <w:bCs/>
        </w:rPr>
        <w:t>. Aanwezigheidsregistratie</w:t>
      </w:r>
    </w:p>
    <w:p w14:paraId="6F60E240" w14:textId="70A74291" w:rsidR="00AB4B23" w:rsidRPr="00AB4B23" w:rsidRDefault="00727D38" w:rsidP="00AB4B23">
      <w:pPr>
        <w:rPr>
          <w:rFonts w:asciiTheme="minorHAnsi" w:hAnsiTheme="minorHAnsi" w:cstheme="minorHAnsi"/>
        </w:rPr>
      </w:pPr>
      <w:r w:rsidRPr="00727D38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2BA21092" wp14:editId="6B3142CD">
            <wp:simplePos x="0" y="0"/>
            <wp:positionH relativeFrom="column">
              <wp:posOffset>-2329</wp:posOffset>
            </wp:positionH>
            <wp:positionV relativeFrom="paragraph">
              <wp:posOffset>83844</wp:posOffset>
            </wp:positionV>
            <wp:extent cx="5235006" cy="2544253"/>
            <wp:effectExtent l="0" t="0" r="3810" b="8890"/>
            <wp:wrapNone/>
            <wp:docPr id="15946976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76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006" cy="2544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798AE" w14:textId="77777777" w:rsidR="00AB4B23" w:rsidRPr="00AB4B23" w:rsidRDefault="00AB4B23" w:rsidP="00AB4B23">
      <w:pPr>
        <w:rPr>
          <w:rFonts w:asciiTheme="minorHAnsi" w:hAnsiTheme="minorHAnsi" w:cstheme="minorHAnsi"/>
          <w:b/>
          <w:bCs/>
        </w:rPr>
      </w:pPr>
    </w:p>
    <w:sectPr w:rsidR="00AB4B23" w:rsidRPr="00AB4B23" w:rsidSect="0056205B">
      <w:headerReference w:type="default" r:id="rId13"/>
      <w:footerReference w:type="default" r:id="rId14"/>
      <w:type w:val="continuous"/>
      <w:pgSz w:w="11906" w:h="16838" w:code="9"/>
      <w:pgMar w:top="2693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2192D" w14:textId="77777777" w:rsidR="00186884" w:rsidRDefault="00186884" w:rsidP="00427CDF">
      <w:pPr>
        <w:spacing w:after="0" w:line="240" w:lineRule="auto"/>
      </w:pPr>
      <w:r>
        <w:separator/>
      </w:r>
    </w:p>
  </w:endnote>
  <w:endnote w:type="continuationSeparator" w:id="0">
    <w:p w14:paraId="1657BE1C" w14:textId="77777777" w:rsidR="00186884" w:rsidRDefault="00186884" w:rsidP="00427CDF">
      <w:pPr>
        <w:spacing w:after="0" w:line="240" w:lineRule="auto"/>
      </w:pPr>
      <w:r>
        <w:continuationSeparator/>
      </w:r>
    </w:p>
  </w:endnote>
  <w:endnote w:type="continuationNotice" w:id="1">
    <w:p w14:paraId="06D88C53" w14:textId="77777777" w:rsidR="00186884" w:rsidRDefault="001868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INPro-Light">
    <w:altName w:val="Segoe Script"/>
    <w:charset w:val="00"/>
    <w:family w:val="auto"/>
    <w:pitch w:val="variable"/>
    <w:sig w:usb0="800002AF" w:usb1="4000206A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D38A" w14:textId="77777777" w:rsidR="00E84C89" w:rsidRDefault="00E84C89" w:rsidP="0056205B">
    <w:pPr>
      <w:spacing w:after="0"/>
    </w:pPr>
  </w:p>
  <w:tbl>
    <w:tblPr>
      <w:tblW w:w="9782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0"/>
      <w:gridCol w:w="1630"/>
      <w:gridCol w:w="1631"/>
      <w:gridCol w:w="3261"/>
    </w:tblGrid>
    <w:tr w:rsidR="00DD7F84" w14:paraId="13C4CEB5" w14:textId="4CFE2235" w:rsidTr="00DD7F84">
      <w:trPr>
        <w:trHeight w:val="634"/>
      </w:trPr>
      <w:tc>
        <w:tcPr>
          <w:tcW w:w="3260" w:type="dxa"/>
          <w:tcBorders>
            <w:right w:val="single" w:sz="4" w:space="0" w:color="auto"/>
          </w:tcBorders>
        </w:tcPr>
        <w:p w14:paraId="3F8CBDFB" w14:textId="77777777" w:rsidR="00DD7F84" w:rsidRPr="001B213A" w:rsidRDefault="00DD7F84" w:rsidP="00E84C89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b/>
              <w:bCs/>
              <w:color w:val="243161"/>
              <w:w w:val="105"/>
              <w:sz w:val="16"/>
              <w:szCs w:val="16"/>
            </w:rPr>
          </w:pPr>
          <w:r w:rsidRPr="001B213A">
            <w:rPr>
              <w:rFonts w:asciiTheme="minorHAnsi" w:hAnsiTheme="minorHAnsi" w:cstheme="minorHAnsi"/>
              <w:b/>
              <w:bCs/>
              <w:color w:val="243161"/>
              <w:w w:val="105"/>
              <w:sz w:val="16"/>
              <w:szCs w:val="16"/>
            </w:rPr>
            <w:t>Opgesteld door:</w:t>
          </w:r>
        </w:p>
        <w:p w14:paraId="49AD42F2" w14:textId="77777777" w:rsidR="00DD7F84" w:rsidRPr="001B213A" w:rsidRDefault="0090556E" w:rsidP="00465106">
          <w:pPr>
            <w:pStyle w:val="Voettekst"/>
            <w:tabs>
              <w:tab w:val="clear" w:pos="4536"/>
              <w:tab w:val="clear" w:pos="9072"/>
              <w:tab w:val="left" w:pos="6460"/>
            </w:tabs>
            <w:ind w:left="708"/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 w:rsidRPr="001B213A"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Daniela Frijters</w:t>
          </w:r>
        </w:p>
        <w:p w14:paraId="581AB5FF" w14:textId="58C22B22" w:rsidR="0090556E" w:rsidRPr="001B213A" w:rsidRDefault="0090556E" w:rsidP="00465106">
          <w:pPr>
            <w:pStyle w:val="Voettekst"/>
            <w:tabs>
              <w:tab w:val="clear" w:pos="4536"/>
              <w:tab w:val="clear" w:pos="9072"/>
              <w:tab w:val="left" w:pos="6460"/>
            </w:tabs>
            <w:ind w:left="708"/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 w:rsidRPr="001B213A"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Preventieadviseur</w:t>
          </w:r>
        </w:p>
      </w:tc>
      <w:tc>
        <w:tcPr>
          <w:tcW w:w="16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E48C037" w14:textId="77777777" w:rsidR="00DD7F84" w:rsidRDefault="00DD7F84" w:rsidP="00DD7F84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b/>
              <w:bCs/>
              <w:color w:val="243161"/>
              <w:w w:val="105"/>
              <w:sz w:val="16"/>
              <w:szCs w:val="16"/>
            </w:rPr>
          </w:pPr>
          <w:r w:rsidRPr="00E84C89">
            <w:rPr>
              <w:rFonts w:asciiTheme="minorHAnsi" w:hAnsiTheme="minorHAnsi" w:cstheme="minorHAnsi"/>
              <w:b/>
              <w:bCs/>
              <w:color w:val="243161"/>
              <w:w w:val="105"/>
              <w:sz w:val="16"/>
              <w:szCs w:val="16"/>
            </w:rPr>
            <w:t>Geverifieerd door:</w:t>
          </w:r>
        </w:p>
        <w:p w14:paraId="3B7211E6" w14:textId="77777777" w:rsidR="00DD7F84" w:rsidRDefault="0090556E" w:rsidP="00DD7F84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Karl Peeters</w:t>
          </w:r>
        </w:p>
        <w:p w14:paraId="03FF78A6" w14:textId="5651032A" w:rsidR="0090556E" w:rsidRPr="00911D0B" w:rsidRDefault="0090556E" w:rsidP="00DD7F84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HSQE Manager</w:t>
          </w:r>
        </w:p>
      </w:tc>
      <w:tc>
        <w:tcPr>
          <w:tcW w:w="1631" w:type="dxa"/>
          <w:tcBorders>
            <w:right w:val="single" w:sz="4" w:space="0" w:color="auto"/>
          </w:tcBorders>
        </w:tcPr>
        <w:p w14:paraId="09440291" w14:textId="77777777" w:rsidR="0090556E" w:rsidRDefault="00DD7F84" w:rsidP="00DD7F84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 w:rsidRPr="00911D0B"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 xml:space="preserve">        </w:t>
          </w:r>
        </w:p>
        <w:p w14:paraId="15119F67" w14:textId="77777777" w:rsidR="00DD7F84" w:rsidRDefault="0090556E" w:rsidP="0090556E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 xml:space="preserve">Frédéric </w:t>
          </w:r>
          <w:proofErr w:type="spellStart"/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Seutens</w:t>
          </w:r>
          <w:proofErr w:type="spellEnd"/>
        </w:p>
        <w:p w14:paraId="750EAE57" w14:textId="224456C0" w:rsidR="0090556E" w:rsidRPr="0090556E" w:rsidRDefault="0090556E" w:rsidP="0090556E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CEO</w:t>
          </w:r>
        </w:p>
      </w:tc>
      <w:tc>
        <w:tcPr>
          <w:tcW w:w="326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B42CAB0" w14:textId="77777777" w:rsidR="00DD7F84" w:rsidRPr="00E84C89" w:rsidRDefault="00DD7F84" w:rsidP="00D04BF2">
          <w:pPr>
            <w:pStyle w:val="Voettekst"/>
            <w:tabs>
              <w:tab w:val="clear" w:pos="4536"/>
              <w:tab w:val="clear" w:pos="9072"/>
              <w:tab w:val="left" w:pos="6460"/>
            </w:tabs>
            <w:rPr>
              <w:rFonts w:asciiTheme="minorHAnsi" w:hAnsiTheme="minorHAnsi" w:cstheme="minorHAnsi"/>
              <w:b/>
              <w:bCs/>
              <w:color w:val="243161"/>
              <w:w w:val="105"/>
              <w:sz w:val="16"/>
              <w:szCs w:val="16"/>
            </w:rPr>
          </w:pPr>
          <w:r w:rsidRPr="00E84C89">
            <w:rPr>
              <w:rFonts w:asciiTheme="minorHAnsi" w:hAnsiTheme="minorHAnsi" w:cstheme="minorHAnsi"/>
              <w:b/>
              <w:bCs/>
              <w:color w:val="243161"/>
              <w:w w:val="105"/>
              <w:sz w:val="16"/>
              <w:szCs w:val="16"/>
            </w:rPr>
            <w:t>Goedgekeurd door:</w:t>
          </w:r>
        </w:p>
        <w:p w14:paraId="59034A66" w14:textId="77777777" w:rsidR="00DD7F84" w:rsidRDefault="00DD7F84" w:rsidP="00465106">
          <w:pPr>
            <w:pStyle w:val="Voettekst"/>
            <w:tabs>
              <w:tab w:val="clear" w:pos="4536"/>
              <w:tab w:val="clear" w:pos="9072"/>
              <w:tab w:val="left" w:pos="6460"/>
            </w:tabs>
            <w:ind w:left="708"/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Christophe Suerickx</w:t>
          </w:r>
        </w:p>
        <w:p w14:paraId="4C732205" w14:textId="06369B14" w:rsidR="00DD7F84" w:rsidRPr="00E84C89" w:rsidRDefault="00DD7F84" w:rsidP="00465106">
          <w:pPr>
            <w:pStyle w:val="Voettekst"/>
            <w:tabs>
              <w:tab w:val="clear" w:pos="4536"/>
              <w:tab w:val="clear" w:pos="9072"/>
              <w:tab w:val="left" w:pos="6460"/>
            </w:tabs>
            <w:ind w:left="708"/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</w:pPr>
          <w:r>
            <w:rPr>
              <w:rFonts w:asciiTheme="minorHAnsi" w:hAnsiTheme="minorHAnsi" w:cstheme="minorHAnsi"/>
              <w:color w:val="243161"/>
              <w:w w:val="105"/>
              <w:sz w:val="16"/>
              <w:szCs w:val="16"/>
            </w:rPr>
            <w:t>CEO</w:t>
          </w:r>
        </w:p>
      </w:tc>
    </w:tr>
  </w:tbl>
  <w:p w14:paraId="161C09F9" w14:textId="4DCD6CD0" w:rsidR="00E84C89" w:rsidRDefault="00D04BF2" w:rsidP="00D04BF2">
    <w:pPr>
      <w:pStyle w:val="Voettekst"/>
      <w:tabs>
        <w:tab w:val="clear" w:pos="4536"/>
        <w:tab w:val="clear" w:pos="9072"/>
        <w:tab w:val="left" w:pos="6460"/>
      </w:tabs>
      <w:rPr>
        <w:rFonts w:asciiTheme="minorHAnsi" w:hAnsiTheme="minorHAnsi" w:cstheme="minorHAnsi"/>
        <w:color w:val="243161"/>
        <w:w w:val="105"/>
        <w:sz w:val="16"/>
        <w:szCs w:val="16"/>
      </w:rPr>
    </w:pPr>
    <w:r>
      <w:rPr>
        <w:rFonts w:asciiTheme="minorHAnsi" w:hAnsiTheme="minorHAnsi" w:cstheme="minorHAnsi"/>
        <w:color w:val="243161"/>
        <w:w w:val="105"/>
        <w:sz w:val="16"/>
        <w:szCs w:val="16"/>
      </w:rPr>
      <w:tab/>
    </w:r>
    <w:r>
      <w:rPr>
        <w:rFonts w:asciiTheme="minorHAnsi" w:hAnsiTheme="minorHAnsi" w:cstheme="minorHAnsi"/>
        <w:color w:val="243161"/>
        <w:w w:val="105"/>
        <w:sz w:val="16"/>
        <w:szCs w:val="16"/>
      </w:rPr>
      <w:tab/>
    </w:r>
  </w:p>
  <w:p w14:paraId="2FB7BC03" w14:textId="156BB1BD" w:rsidR="00E84C89" w:rsidRPr="00465106" w:rsidRDefault="00E84C89" w:rsidP="00E84C89">
    <w:pPr>
      <w:pStyle w:val="Voettekst"/>
      <w:tabs>
        <w:tab w:val="clear" w:pos="4536"/>
        <w:tab w:val="clear" w:pos="9072"/>
        <w:tab w:val="left" w:pos="6460"/>
      </w:tabs>
      <w:jc w:val="center"/>
      <w:rPr>
        <w:rFonts w:asciiTheme="minorHAnsi" w:hAnsiTheme="minorHAnsi" w:cstheme="minorHAnsi"/>
        <w:b/>
        <w:bCs/>
        <w:color w:val="243161"/>
        <w:w w:val="105"/>
        <w:sz w:val="16"/>
        <w:szCs w:val="16"/>
      </w:rPr>
    </w:pPr>
    <w:r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 xml:space="preserve">Group Suerickx nv | </w: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>NAAM PROCEDURE</w:t>
    </w:r>
    <w:r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 xml:space="preserve"> | Versie 000 | </w:t>
    </w:r>
    <w:r w:rsidR="009C729C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>01</w:t>
    </w:r>
    <w:r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>/1</w:t>
    </w:r>
    <w:r w:rsidR="009C729C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>2</w:t>
    </w:r>
    <w:r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>/2025</w:t>
    </w:r>
    <w:r w:rsid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ab/>
    </w:r>
    <w:r w:rsid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ab/>
    </w:r>
    <w:r w:rsid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tab/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nl-NL"/>
      </w:rPr>
      <w:t xml:space="preserve">Pagina </w: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en-US"/>
      </w:rPr>
      <w:fldChar w:fldCharType="begin"/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instrText>PAGE  \* Arabic  \* MERGEFORMAT</w:instrTex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en-US"/>
      </w:rPr>
      <w:fldChar w:fldCharType="separate"/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nl-NL"/>
      </w:rPr>
      <w:t>1</w: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en-US"/>
      </w:rPr>
      <w:fldChar w:fldCharType="end"/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nl-NL"/>
      </w:rPr>
      <w:t xml:space="preserve"> van </w: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en-US"/>
      </w:rPr>
      <w:fldChar w:fldCharType="begin"/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</w:rPr>
      <w:instrText>NUMPAGES  \* Arabic  \* MERGEFORMAT</w:instrTex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en-US"/>
      </w:rPr>
      <w:fldChar w:fldCharType="separate"/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nl-NL"/>
      </w:rPr>
      <w:t>2</w:t>
    </w:r>
    <w:r w:rsidR="00465106" w:rsidRPr="00465106">
      <w:rPr>
        <w:rFonts w:asciiTheme="minorHAnsi" w:hAnsiTheme="minorHAnsi" w:cstheme="minorHAnsi"/>
        <w:b/>
        <w:bCs/>
        <w:color w:val="243161"/>
        <w:w w:val="105"/>
        <w:sz w:val="16"/>
        <w:szCs w:val="16"/>
        <w:lang w:val="en-US"/>
      </w:rPr>
      <w:fldChar w:fldCharType="end"/>
    </w:r>
  </w:p>
  <w:p w14:paraId="491C76FA" w14:textId="77777777" w:rsidR="00E84C89" w:rsidRPr="00465106" w:rsidRDefault="00E84C89" w:rsidP="00D04BF2">
    <w:pPr>
      <w:pStyle w:val="Voettekst"/>
      <w:tabs>
        <w:tab w:val="clear" w:pos="4536"/>
        <w:tab w:val="clear" w:pos="9072"/>
        <w:tab w:val="left" w:pos="6460"/>
      </w:tabs>
      <w:rPr>
        <w:rFonts w:asciiTheme="minorHAnsi" w:hAnsiTheme="minorHAnsi" w:cstheme="minorHAnsi"/>
        <w:color w:val="243161"/>
        <w:w w:val="105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7DF10" w14:textId="77777777" w:rsidR="00186884" w:rsidRDefault="00186884" w:rsidP="00427CDF">
      <w:pPr>
        <w:spacing w:after="0" w:line="240" w:lineRule="auto"/>
      </w:pPr>
      <w:r>
        <w:separator/>
      </w:r>
    </w:p>
  </w:footnote>
  <w:footnote w:type="continuationSeparator" w:id="0">
    <w:p w14:paraId="2BF58EFB" w14:textId="77777777" w:rsidR="00186884" w:rsidRDefault="00186884" w:rsidP="00427CDF">
      <w:pPr>
        <w:spacing w:after="0" w:line="240" w:lineRule="auto"/>
      </w:pPr>
      <w:r>
        <w:continuationSeparator/>
      </w:r>
    </w:p>
  </w:footnote>
  <w:footnote w:type="continuationNotice" w:id="1">
    <w:p w14:paraId="350F2623" w14:textId="77777777" w:rsidR="00186884" w:rsidRDefault="001868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2" w:type="dxa"/>
      <w:tblInd w:w="-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828"/>
      <w:gridCol w:w="5954"/>
    </w:tblGrid>
    <w:tr w:rsidR="00465106" w14:paraId="6707E26D" w14:textId="14D89464" w:rsidTr="0064470C">
      <w:trPr>
        <w:trHeight w:val="1266"/>
      </w:trPr>
      <w:tc>
        <w:tcPr>
          <w:tcW w:w="3828" w:type="dxa"/>
          <w:tcBorders>
            <w:bottom w:val="single" w:sz="4" w:space="0" w:color="auto"/>
          </w:tcBorders>
        </w:tcPr>
        <w:p w14:paraId="524BCD42" w14:textId="56D56457" w:rsidR="00465106" w:rsidRDefault="00465106" w:rsidP="00936E0A">
          <w:pPr>
            <w:pStyle w:val="Koptekst"/>
            <w:rPr>
              <w:rFonts w:ascii="Calibri Light" w:hAnsi="Calibri Light"/>
              <w:lang w:val="nl-NL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D32155D" wp14:editId="6C85877B">
                <wp:simplePos x="0" y="0"/>
                <wp:positionH relativeFrom="column">
                  <wp:posOffset>117475</wp:posOffset>
                </wp:positionH>
                <wp:positionV relativeFrom="paragraph">
                  <wp:posOffset>116205</wp:posOffset>
                </wp:positionV>
                <wp:extent cx="1872715" cy="565200"/>
                <wp:effectExtent l="0" t="0" r="0" b="6350"/>
                <wp:wrapSquare wrapText="bothSides"/>
                <wp:docPr id="286" name="Afbeelding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2715" cy="5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tcBorders>
            <w:bottom w:val="single" w:sz="4" w:space="0" w:color="auto"/>
          </w:tcBorders>
        </w:tcPr>
        <w:p w14:paraId="53C169EA" w14:textId="77777777" w:rsidR="00465106" w:rsidRDefault="00465106" w:rsidP="00936E0A">
          <w:pPr>
            <w:pStyle w:val="Koptekst"/>
            <w:rPr>
              <w:noProof/>
            </w:rPr>
          </w:pPr>
        </w:p>
      </w:tc>
    </w:tr>
    <w:tr w:rsidR="00465106" w:rsidRPr="001F316E" w14:paraId="299689CF" w14:textId="410E4C65" w:rsidTr="0064470C">
      <w:trPr>
        <w:trHeight w:val="340"/>
      </w:trPr>
      <w:tc>
        <w:tcPr>
          <w:tcW w:w="3828" w:type="dxa"/>
          <w:tcBorders>
            <w:top w:val="single" w:sz="4" w:space="0" w:color="auto"/>
            <w:bottom w:val="nil"/>
          </w:tcBorders>
          <w:shd w:val="clear" w:color="auto" w:fill="AAAAAA"/>
          <w:vAlign w:val="center"/>
        </w:tcPr>
        <w:p w14:paraId="223A1724" w14:textId="386DB620" w:rsidR="00465106" w:rsidRPr="00465106" w:rsidRDefault="00465106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nl-NL"/>
            </w:rPr>
          </w:pPr>
          <w:r w:rsidRPr="00465106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Naam procedure:</w:t>
          </w:r>
        </w:p>
      </w:tc>
      <w:tc>
        <w:tcPr>
          <w:tcW w:w="5954" w:type="dxa"/>
          <w:tcBorders>
            <w:top w:val="single" w:sz="4" w:space="0" w:color="auto"/>
            <w:bottom w:val="nil"/>
          </w:tcBorders>
          <w:shd w:val="clear" w:color="auto" w:fill="AAAAAA"/>
          <w:vAlign w:val="center"/>
        </w:tcPr>
        <w:p w14:paraId="7B9AF60C" w14:textId="3475AB8E" w:rsidR="00465106" w:rsidRPr="00AB4B23" w:rsidRDefault="00AB4B23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en-US"/>
            </w:rPr>
          </w:pPr>
          <w:proofErr w:type="spellStart"/>
          <w:r w:rsidRPr="00AB4B23">
            <w:rPr>
              <w:rFonts w:asciiTheme="minorHAnsi" w:hAnsiTheme="minorHAnsi" w:cstheme="minorHAnsi"/>
              <w:b/>
              <w:bCs/>
              <w:color w:val="243161"/>
              <w:lang w:val="en-US"/>
            </w:rPr>
            <w:t>Draagbare</w:t>
          </w:r>
          <w:proofErr w:type="spellEnd"/>
          <w:r w:rsidRPr="00AB4B23">
            <w:rPr>
              <w:rFonts w:asciiTheme="minorHAnsi" w:hAnsiTheme="minorHAnsi" w:cstheme="minorHAnsi"/>
              <w:b/>
              <w:bCs/>
              <w:color w:val="243161"/>
              <w:lang w:val="en-US"/>
            </w:rPr>
            <w:t xml:space="preserve"> lockbox Log Out – Tag Out</w:t>
          </w:r>
          <w:r>
            <w:rPr>
              <w:rFonts w:asciiTheme="minorHAnsi" w:hAnsiTheme="minorHAnsi" w:cstheme="minorHAnsi"/>
              <w:b/>
              <w:bCs/>
              <w:color w:val="243161"/>
              <w:lang w:val="en-US"/>
            </w:rPr>
            <w:t xml:space="preserve"> (LOTO)</w:t>
          </w:r>
        </w:p>
      </w:tc>
    </w:tr>
    <w:tr w:rsidR="00465106" w14:paraId="10AD5F24" w14:textId="77777777" w:rsidTr="0064470C">
      <w:trPr>
        <w:trHeight w:val="340"/>
      </w:trPr>
      <w:tc>
        <w:tcPr>
          <w:tcW w:w="3828" w:type="dxa"/>
          <w:tcBorders>
            <w:top w:val="nil"/>
          </w:tcBorders>
          <w:shd w:val="clear" w:color="auto" w:fill="AAAAAA"/>
          <w:vAlign w:val="center"/>
        </w:tcPr>
        <w:p w14:paraId="448F7099" w14:textId="32F6B87D" w:rsidR="00465106" w:rsidRPr="002B6769" w:rsidRDefault="00465106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nl-NL"/>
            </w:rPr>
          </w:pPr>
          <w:r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Identificatie procedure:</w:t>
          </w:r>
        </w:p>
      </w:tc>
      <w:tc>
        <w:tcPr>
          <w:tcW w:w="5954" w:type="dxa"/>
          <w:tcBorders>
            <w:top w:val="nil"/>
          </w:tcBorders>
          <w:shd w:val="clear" w:color="auto" w:fill="AAAAAA"/>
          <w:vAlign w:val="center"/>
        </w:tcPr>
        <w:p w14:paraId="1CACAF2C" w14:textId="12C51A99" w:rsidR="00465106" w:rsidRPr="002B6769" w:rsidRDefault="0090556E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nl-NL"/>
            </w:rPr>
          </w:pPr>
          <w:proofErr w:type="spellStart"/>
          <w:r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X</w:t>
          </w:r>
          <w:r w:rsidR="00465106"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xx</w:t>
          </w:r>
          <w:proofErr w:type="spellEnd"/>
        </w:p>
      </w:tc>
    </w:tr>
    <w:tr w:rsidR="00465106" w14:paraId="3A9C39A5" w14:textId="77777777" w:rsidTr="0064470C">
      <w:trPr>
        <w:trHeight w:val="340"/>
      </w:trPr>
      <w:tc>
        <w:tcPr>
          <w:tcW w:w="3828" w:type="dxa"/>
          <w:shd w:val="clear" w:color="auto" w:fill="AAAAAA"/>
          <w:vAlign w:val="center"/>
        </w:tcPr>
        <w:p w14:paraId="6627B567" w14:textId="028EEEF7" w:rsidR="00465106" w:rsidRPr="002B6769" w:rsidRDefault="00465106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nl-NL"/>
            </w:rPr>
          </w:pPr>
          <w:r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 xml:space="preserve">Datum </w:t>
          </w:r>
          <w:proofErr w:type="spellStart"/>
          <w:r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invoegtreding</w:t>
          </w:r>
          <w:proofErr w:type="spellEnd"/>
          <w:r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:</w:t>
          </w:r>
        </w:p>
      </w:tc>
      <w:tc>
        <w:tcPr>
          <w:tcW w:w="5954" w:type="dxa"/>
          <w:shd w:val="clear" w:color="auto" w:fill="AAAAAA"/>
          <w:vAlign w:val="center"/>
        </w:tcPr>
        <w:p w14:paraId="6321B9FA" w14:textId="5AD49EB1" w:rsidR="00465106" w:rsidRPr="002B6769" w:rsidRDefault="00AB4B23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nl-NL"/>
            </w:rPr>
          </w:pPr>
          <w:r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20/03/2026</w:t>
          </w:r>
        </w:p>
      </w:tc>
    </w:tr>
    <w:tr w:rsidR="00465106" w14:paraId="2213D4F8" w14:textId="77777777" w:rsidTr="0064470C">
      <w:trPr>
        <w:trHeight w:val="340"/>
      </w:trPr>
      <w:tc>
        <w:tcPr>
          <w:tcW w:w="3828" w:type="dxa"/>
          <w:shd w:val="clear" w:color="auto" w:fill="AAAAAA"/>
          <w:vAlign w:val="center"/>
        </w:tcPr>
        <w:p w14:paraId="54C0F6A7" w14:textId="3418DE38" w:rsidR="00465106" w:rsidRPr="00465106" w:rsidRDefault="00465106" w:rsidP="002B6769">
          <w:pPr>
            <w:pStyle w:val="Koptekst"/>
            <w:rPr>
              <w:rFonts w:asciiTheme="minorHAnsi" w:hAnsiTheme="minorHAnsi" w:cstheme="minorHAnsi"/>
              <w:b/>
              <w:bCs/>
              <w:color w:val="243161"/>
              <w:lang w:val="nl-NL"/>
            </w:rPr>
          </w:pPr>
          <w:r w:rsidRPr="00465106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Revisienummer:</w:t>
          </w:r>
        </w:p>
      </w:tc>
      <w:tc>
        <w:tcPr>
          <w:tcW w:w="5954" w:type="dxa"/>
          <w:shd w:val="clear" w:color="auto" w:fill="AAAAAA"/>
          <w:vAlign w:val="center"/>
        </w:tcPr>
        <w:p w14:paraId="3792E81A" w14:textId="27D5570A" w:rsidR="00465106" w:rsidRPr="002B6769" w:rsidRDefault="00465106" w:rsidP="002B6769">
          <w:pPr>
            <w:pStyle w:val="Koptekst"/>
            <w:rPr>
              <w:rFonts w:asciiTheme="minorHAnsi" w:hAnsiTheme="minorHAnsi" w:cstheme="minorHAnsi"/>
              <w:b/>
              <w:bCs/>
              <w:lang w:val="nl-NL"/>
            </w:rPr>
          </w:pPr>
          <w:r w:rsidRPr="002B6769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00</w:t>
          </w:r>
          <w:r w:rsidR="0090556E">
            <w:rPr>
              <w:rFonts w:asciiTheme="minorHAnsi" w:hAnsiTheme="minorHAnsi" w:cstheme="minorHAnsi"/>
              <w:b/>
              <w:bCs/>
              <w:color w:val="243161"/>
              <w:lang w:val="nl-NL"/>
            </w:rPr>
            <w:t>1</w:t>
          </w:r>
        </w:p>
      </w:tc>
    </w:tr>
  </w:tbl>
  <w:p w14:paraId="24FA5A66" w14:textId="70FCF25F" w:rsidR="008A2277" w:rsidRDefault="008A2277" w:rsidP="00D5237D">
    <w:pPr>
      <w:pStyle w:val="Koptekst"/>
      <w:rPr>
        <w:rFonts w:ascii="Calibri Light" w:hAnsi="Calibri Light"/>
        <w:b/>
        <w:bCs/>
      </w:rPr>
    </w:pPr>
  </w:p>
  <w:p w14:paraId="035A3402" w14:textId="77777777" w:rsidR="008A2277" w:rsidRPr="00391E42" w:rsidRDefault="008A2277" w:rsidP="00AA7DF8">
    <w:pPr>
      <w:pStyle w:val="Koptekst"/>
      <w:ind w:hanging="810"/>
      <w:jc w:val="right"/>
      <w:rPr>
        <w:rFonts w:ascii="Calibri Light" w:hAnsi="Calibri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CEF"/>
    <w:multiLevelType w:val="multilevel"/>
    <w:tmpl w:val="D578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16FB"/>
    <w:multiLevelType w:val="multilevel"/>
    <w:tmpl w:val="8BD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055C7"/>
    <w:multiLevelType w:val="hybridMultilevel"/>
    <w:tmpl w:val="F7AAC6F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A73DF"/>
    <w:multiLevelType w:val="hybridMultilevel"/>
    <w:tmpl w:val="7E2A6E30"/>
    <w:lvl w:ilvl="0" w:tplc="1A8A7C20">
      <w:start w:val="25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D30839"/>
    <w:multiLevelType w:val="hybridMultilevel"/>
    <w:tmpl w:val="515CC2AE"/>
    <w:lvl w:ilvl="0" w:tplc="08130009">
      <w:start w:val="1"/>
      <w:numFmt w:val="bullet"/>
      <w:lvlText w:val=""/>
      <w:lvlJc w:val="left"/>
      <w:pPr>
        <w:ind w:left="28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1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9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620" w:hanging="360"/>
      </w:pPr>
      <w:rPr>
        <w:rFonts w:ascii="Wingdings" w:hAnsi="Wingdings" w:hint="default"/>
      </w:rPr>
    </w:lvl>
  </w:abstractNum>
  <w:abstractNum w:abstractNumId="5" w15:restartNumberingAfterBreak="0">
    <w:nsid w:val="03E340AC"/>
    <w:multiLevelType w:val="hybridMultilevel"/>
    <w:tmpl w:val="8026C0AA"/>
    <w:lvl w:ilvl="0" w:tplc="0813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046A0D4B"/>
    <w:multiLevelType w:val="hybridMultilevel"/>
    <w:tmpl w:val="34A62B8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9E63FF"/>
    <w:multiLevelType w:val="hybridMultilevel"/>
    <w:tmpl w:val="0C1847A2"/>
    <w:lvl w:ilvl="0" w:tplc="08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6F64562"/>
    <w:multiLevelType w:val="multilevel"/>
    <w:tmpl w:val="1682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E382B"/>
    <w:multiLevelType w:val="multilevel"/>
    <w:tmpl w:val="111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154D5"/>
    <w:multiLevelType w:val="hybridMultilevel"/>
    <w:tmpl w:val="88EA173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F7807"/>
    <w:multiLevelType w:val="multilevel"/>
    <w:tmpl w:val="EBC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92B1E"/>
    <w:multiLevelType w:val="multilevel"/>
    <w:tmpl w:val="BBC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33EF9"/>
    <w:multiLevelType w:val="hybridMultilevel"/>
    <w:tmpl w:val="FBE083F4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8245FF"/>
    <w:multiLevelType w:val="multilevel"/>
    <w:tmpl w:val="32C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55092"/>
    <w:multiLevelType w:val="hybridMultilevel"/>
    <w:tmpl w:val="A42496FC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FFC6982"/>
    <w:multiLevelType w:val="hybridMultilevel"/>
    <w:tmpl w:val="C43E2B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D020B1"/>
    <w:multiLevelType w:val="hybridMultilevel"/>
    <w:tmpl w:val="E0E0954C"/>
    <w:lvl w:ilvl="0" w:tplc="0813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11482D20"/>
    <w:multiLevelType w:val="hybridMultilevel"/>
    <w:tmpl w:val="95EC1BD6"/>
    <w:lvl w:ilvl="0" w:tplc="0813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9" w15:restartNumberingAfterBreak="0">
    <w:nsid w:val="16073419"/>
    <w:multiLevelType w:val="multilevel"/>
    <w:tmpl w:val="AB8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6011D"/>
    <w:multiLevelType w:val="hybridMultilevel"/>
    <w:tmpl w:val="B9346F2E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7BC2F55"/>
    <w:multiLevelType w:val="hybridMultilevel"/>
    <w:tmpl w:val="6E0C3070"/>
    <w:lvl w:ilvl="0" w:tplc="0813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2" w15:restartNumberingAfterBreak="0">
    <w:nsid w:val="19C4199A"/>
    <w:multiLevelType w:val="multilevel"/>
    <w:tmpl w:val="AFD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94807"/>
    <w:multiLevelType w:val="multilevel"/>
    <w:tmpl w:val="CBC6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058F4"/>
    <w:multiLevelType w:val="hybridMultilevel"/>
    <w:tmpl w:val="7090B780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B926269"/>
    <w:multiLevelType w:val="hybridMultilevel"/>
    <w:tmpl w:val="AC84DE1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D1DD7"/>
    <w:multiLevelType w:val="hybridMultilevel"/>
    <w:tmpl w:val="F3C699F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8562C7"/>
    <w:multiLevelType w:val="hybridMultilevel"/>
    <w:tmpl w:val="55FAD786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E01395E"/>
    <w:multiLevelType w:val="hybridMultilevel"/>
    <w:tmpl w:val="D6BEC05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8C1E88"/>
    <w:multiLevelType w:val="multilevel"/>
    <w:tmpl w:val="DEC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40AC4"/>
    <w:multiLevelType w:val="hybridMultilevel"/>
    <w:tmpl w:val="61B023EE"/>
    <w:lvl w:ilvl="0" w:tplc="0813000D">
      <w:start w:val="1"/>
      <w:numFmt w:val="bullet"/>
      <w:lvlText w:val=""/>
      <w:lvlJc w:val="left"/>
      <w:pPr>
        <w:ind w:left="1083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1" w15:restartNumberingAfterBreak="0">
    <w:nsid w:val="1ECF146C"/>
    <w:multiLevelType w:val="hybridMultilevel"/>
    <w:tmpl w:val="87FC3432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FF6635F"/>
    <w:multiLevelType w:val="multilevel"/>
    <w:tmpl w:val="E346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FC4F56"/>
    <w:multiLevelType w:val="multilevel"/>
    <w:tmpl w:val="B11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344C5"/>
    <w:multiLevelType w:val="hybridMultilevel"/>
    <w:tmpl w:val="E4180C7E"/>
    <w:lvl w:ilvl="0" w:tplc="0813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1BF44CD"/>
    <w:multiLevelType w:val="hybridMultilevel"/>
    <w:tmpl w:val="4D6CA792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21946DE"/>
    <w:multiLevelType w:val="hybridMultilevel"/>
    <w:tmpl w:val="E56AB8C8"/>
    <w:lvl w:ilvl="0" w:tplc="0813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7" w15:restartNumberingAfterBreak="0">
    <w:nsid w:val="253C2A63"/>
    <w:multiLevelType w:val="hybridMultilevel"/>
    <w:tmpl w:val="8730BB7C"/>
    <w:lvl w:ilvl="0" w:tplc="0813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8" w15:restartNumberingAfterBreak="0">
    <w:nsid w:val="256137BD"/>
    <w:multiLevelType w:val="hybridMultilevel"/>
    <w:tmpl w:val="190EB390"/>
    <w:lvl w:ilvl="0" w:tplc="0813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256E35DD"/>
    <w:multiLevelType w:val="multilevel"/>
    <w:tmpl w:val="178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AE4840"/>
    <w:multiLevelType w:val="multilevel"/>
    <w:tmpl w:val="006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B77B8"/>
    <w:multiLevelType w:val="hybridMultilevel"/>
    <w:tmpl w:val="62BE6CD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9694FDF"/>
    <w:multiLevelType w:val="hybridMultilevel"/>
    <w:tmpl w:val="99EEDFCE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98E6DA4"/>
    <w:multiLevelType w:val="hybridMultilevel"/>
    <w:tmpl w:val="51686AEE"/>
    <w:lvl w:ilvl="0" w:tplc="0813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44" w15:restartNumberingAfterBreak="0">
    <w:nsid w:val="29EB5D0D"/>
    <w:multiLevelType w:val="hybridMultilevel"/>
    <w:tmpl w:val="1576C07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456916"/>
    <w:multiLevelType w:val="multilevel"/>
    <w:tmpl w:val="8F4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6C343A"/>
    <w:multiLevelType w:val="hybridMultilevel"/>
    <w:tmpl w:val="9E02622A"/>
    <w:lvl w:ilvl="0" w:tplc="0813000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84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56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283" w:hanging="360"/>
      </w:pPr>
      <w:rPr>
        <w:rFonts w:ascii="Wingdings" w:hAnsi="Wingdings" w:hint="default"/>
      </w:rPr>
    </w:lvl>
  </w:abstractNum>
  <w:abstractNum w:abstractNumId="47" w15:restartNumberingAfterBreak="0">
    <w:nsid w:val="2D71102A"/>
    <w:multiLevelType w:val="hybridMultilevel"/>
    <w:tmpl w:val="BB64653A"/>
    <w:lvl w:ilvl="0" w:tplc="0813000D">
      <w:start w:val="1"/>
      <w:numFmt w:val="bullet"/>
      <w:lvlText w:val=""/>
      <w:lvlJc w:val="left"/>
      <w:pPr>
        <w:ind w:left="213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8" w15:restartNumberingAfterBreak="0">
    <w:nsid w:val="2D8E4F35"/>
    <w:multiLevelType w:val="multilevel"/>
    <w:tmpl w:val="C3D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AE7DBD"/>
    <w:multiLevelType w:val="hybridMultilevel"/>
    <w:tmpl w:val="077A1E2E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2FE64124"/>
    <w:multiLevelType w:val="hybridMultilevel"/>
    <w:tmpl w:val="7B8C515A"/>
    <w:lvl w:ilvl="0" w:tplc="0813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1" w15:restartNumberingAfterBreak="0">
    <w:nsid w:val="333D75C2"/>
    <w:multiLevelType w:val="hybridMultilevel"/>
    <w:tmpl w:val="ADCE55FC"/>
    <w:lvl w:ilvl="0" w:tplc="0813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2" w15:restartNumberingAfterBreak="0">
    <w:nsid w:val="34015A0C"/>
    <w:multiLevelType w:val="hybridMultilevel"/>
    <w:tmpl w:val="89A4FFBE"/>
    <w:lvl w:ilvl="0" w:tplc="08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37A5783A"/>
    <w:multiLevelType w:val="hybridMultilevel"/>
    <w:tmpl w:val="20DAD45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5337B5"/>
    <w:multiLevelType w:val="hybridMultilevel"/>
    <w:tmpl w:val="123021F6"/>
    <w:lvl w:ilvl="0" w:tplc="EA7E740A">
      <w:start w:val="183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7F6CBB"/>
    <w:multiLevelType w:val="hybridMultilevel"/>
    <w:tmpl w:val="5B28620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8F3046"/>
    <w:multiLevelType w:val="multilevel"/>
    <w:tmpl w:val="556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98194C"/>
    <w:multiLevelType w:val="hybridMultilevel"/>
    <w:tmpl w:val="7B6A0B9E"/>
    <w:lvl w:ilvl="0" w:tplc="0813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3C390772"/>
    <w:multiLevelType w:val="hybridMultilevel"/>
    <w:tmpl w:val="B1E2B29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91545D"/>
    <w:multiLevelType w:val="hybridMultilevel"/>
    <w:tmpl w:val="9C3E616C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3CF94BE3"/>
    <w:multiLevelType w:val="hybridMultilevel"/>
    <w:tmpl w:val="8E109A3E"/>
    <w:lvl w:ilvl="0" w:tplc="0813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61" w15:restartNumberingAfterBreak="0">
    <w:nsid w:val="3D88405B"/>
    <w:multiLevelType w:val="hybridMultilevel"/>
    <w:tmpl w:val="28349600"/>
    <w:lvl w:ilvl="0" w:tplc="0813000D">
      <w:start w:val="1"/>
      <w:numFmt w:val="bullet"/>
      <w:lvlText w:val=""/>
      <w:lvlJc w:val="left"/>
      <w:pPr>
        <w:ind w:left="2145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62" w15:restartNumberingAfterBreak="0">
    <w:nsid w:val="3DBE661E"/>
    <w:multiLevelType w:val="hybridMultilevel"/>
    <w:tmpl w:val="5B90033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F07E25"/>
    <w:multiLevelType w:val="multilevel"/>
    <w:tmpl w:val="6D1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F95EA3"/>
    <w:multiLevelType w:val="hybridMultilevel"/>
    <w:tmpl w:val="A40AB914"/>
    <w:lvl w:ilvl="0" w:tplc="08130009">
      <w:start w:val="1"/>
      <w:numFmt w:val="bullet"/>
      <w:lvlText w:val=""/>
      <w:lvlJc w:val="left"/>
      <w:pPr>
        <w:ind w:left="2205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65" w15:restartNumberingAfterBreak="0">
    <w:nsid w:val="4107599B"/>
    <w:multiLevelType w:val="multilevel"/>
    <w:tmpl w:val="BF5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1A48C0"/>
    <w:multiLevelType w:val="hybridMultilevel"/>
    <w:tmpl w:val="89945644"/>
    <w:lvl w:ilvl="0" w:tplc="0813000D">
      <w:start w:val="1"/>
      <w:numFmt w:val="bullet"/>
      <w:lvlText w:val=""/>
      <w:lvlJc w:val="left"/>
      <w:pPr>
        <w:ind w:left="1803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67" w15:restartNumberingAfterBreak="0">
    <w:nsid w:val="41203397"/>
    <w:multiLevelType w:val="hybridMultilevel"/>
    <w:tmpl w:val="6478C908"/>
    <w:lvl w:ilvl="0" w:tplc="0813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8" w15:restartNumberingAfterBreak="0">
    <w:nsid w:val="416449C8"/>
    <w:multiLevelType w:val="hybridMultilevel"/>
    <w:tmpl w:val="A6B4F040"/>
    <w:lvl w:ilvl="0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42207799"/>
    <w:multiLevelType w:val="multilevel"/>
    <w:tmpl w:val="D76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F00096"/>
    <w:multiLevelType w:val="hybridMultilevel"/>
    <w:tmpl w:val="5D4A407E"/>
    <w:lvl w:ilvl="0" w:tplc="0813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71" w15:restartNumberingAfterBreak="0">
    <w:nsid w:val="44B4732F"/>
    <w:multiLevelType w:val="hybridMultilevel"/>
    <w:tmpl w:val="6EA4E30C"/>
    <w:lvl w:ilvl="0" w:tplc="0F5691C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4FA5C05"/>
    <w:multiLevelType w:val="multilevel"/>
    <w:tmpl w:val="FF0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D715B1"/>
    <w:multiLevelType w:val="hybridMultilevel"/>
    <w:tmpl w:val="32148B92"/>
    <w:lvl w:ilvl="0" w:tplc="0813000D">
      <w:start w:val="1"/>
      <w:numFmt w:val="bullet"/>
      <w:lvlText w:val=""/>
      <w:lvlJc w:val="left"/>
      <w:pPr>
        <w:ind w:left="1803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74" w15:restartNumberingAfterBreak="0">
    <w:nsid w:val="493F497A"/>
    <w:multiLevelType w:val="hybridMultilevel"/>
    <w:tmpl w:val="09567DAE"/>
    <w:lvl w:ilvl="0" w:tplc="0813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5" w15:restartNumberingAfterBreak="0">
    <w:nsid w:val="495754E9"/>
    <w:multiLevelType w:val="multilevel"/>
    <w:tmpl w:val="646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3F2303"/>
    <w:multiLevelType w:val="hybridMultilevel"/>
    <w:tmpl w:val="DF3EEB6E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4A707C3F"/>
    <w:multiLevelType w:val="multilevel"/>
    <w:tmpl w:val="B75C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B832ED"/>
    <w:multiLevelType w:val="multilevel"/>
    <w:tmpl w:val="BB6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EC72DB"/>
    <w:multiLevelType w:val="hybridMultilevel"/>
    <w:tmpl w:val="0B52861A"/>
    <w:lvl w:ilvl="0" w:tplc="0813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4C715468"/>
    <w:multiLevelType w:val="hybridMultilevel"/>
    <w:tmpl w:val="BBDA220A"/>
    <w:lvl w:ilvl="0" w:tplc="081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1" w15:restartNumberingAfterBreak="0">
    <w:nsid w:val="4DB01B0B"/>
    <w:multiLevelType w:val="hybridMultilevel"/>
    <w:tmpl w:val="6C68395C"/>
    <w:lvl w:ilvl="0" w:tplc="0813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4E01305C"/>
    <w:multiLevelType w:val="hybridMultilevel"/>
    <w:tmpl w:val="090EB0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3F5292"/>
    <w:multiLevelType w:val="multilevel"/>
    <w:tmpl w:val="C4D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4948FC"/>
    <w:multiLevelType w:val="hybridMultilevel"/>
    <w:tmpl w:val="644C4C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0C307DC"/>
    <w:multiLevelType w:val="hybridMultilevel"/>
    <w:tmpl w:val="4D342118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51DF24F6"/>
    <w:multiLevelType w:val="hybridMultilevel"/>
    <w:tmpl w:val="6F14F65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5492740"/>
    <w:multiLevelType w:val="hybridMultilevel"/>
    <w:tmpl w:val="DC76439A"/>
    <w:lvl w:ilvl="0" w:tplc="081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8" w15:restartNumberingAfterBreak="0">
    <w:nsid w:val="55F56858"/>
    <w:multiLevelType w:val="hybridMultilevel"/>
    <w:tmpl w:val="6E4AA95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C16683"/>
    <w:multiLevelType w:val="multilevel"/>
    <w:tmpl w:val="0DA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C5740C"/>
    <w:multiLevelType w:val="hybridMultilevel"/>
    <w:tmpl w:val="962A7142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DB246C"/>
    <w:multiLevelType w:val="hybridMultilevel"/>
    <w:tmpl w:val="E5382BE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7E952D8"/>
    <w:multiLevelType w:val="hybridMultilevel"/>
    <w:tmpl w:val="219232A8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3" w15:restartNumberingAfterBreak="0">
    <w:nsid w:val="58241E7A"/>
    <w:multiLevelType w:val="hybridMultilevel"/>
    <w:tmpl w:val="A50AE856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84A5568"/>
    <w:multiLevelType w:val="hybridMultilevel"/>
    <w:tmpl w:val="69C66B6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86B499F"/>
    <w:multiLevelType w:val="hybridMultilevel"/>
    <w:tmpl w:val="260E5024"/>
    <w:lvl w:ilvl="0" w:tplc="0813000D">
      <w:start w:val="1"/>
      <w:numFmt w:val="bullet"/>
      <w:lvlText w:val=""/>
      <w:lvlJc w:val="left"/>
      <w:pPr>
        <w:ind w:left="1803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96" w15:restartNumberingAfterBreak="0">
    <w:nsid w:val="5A07161F"/>
    <w:multiLevelType w:val="hybridMultilevel"/>
    <w:tmpl w:val="9508F4BC"/>
    <w:lvl w:ilvl="0" w:tplc="08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5B6E5735"/>
    <w:multiLevelType w:val="multilevel"/>
    <w:tmpl w:val="843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B6DB5"/>
    <w:multiLevelType w:val="hybridMultilevel"/>
    <w:tmpl w:val="95AA2AE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865B8D"/>
    <w:multiLevelType w:val="hybridMultilevel"/>
    <w:tmpl w:val="985EF9D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EBA5A4E"/>
    <w:multiLevelType w:val="hybridMultilevel"/>
    <w:tmpl w:val="4A1A1E24"/>
    <w:lvl w:ilvl="0" w:tplc="0813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01" w15:restartNumberingAfterBreak="0">
    <w:nsid w:val="5F191412"/>
    <w:multiLevelType w:val="hybridMultilevel"/>
    <w:tmpl w:val="5D4CC514"/>
    <w:lvl w:ilvl="0" w:tplc="08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2" w15:restartNumberingAfterBreak="0">
    <w:nsid w:val="61216A6C"/>
    <w:multiLevelType w:val="hybridMultilevel"/>
    <w:tmpl w:val="EDC2BD46"/>
    <w:lvl w:ilvl="0" w:tplc="0813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3" w15:restartNumberingAfterBreak="0">
    <w:nsid w:val="61694F6D"/>
    <w:multiLevelType w:val="hybridMultilevel"/>
    <w:tmpl w:val="B88A3AE0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62092FEF"/>
    <w:multiLevelType w:val="multilevel"/>
    <w:tmpl w:val="653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EE1596"/>
    <w:multiLevelType w:val="hybridMultilevel"/>
    <w:tmpl w:val="C2B424E6"/>
    <w:lvl w:ilvl="0" w:tplc="0813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6" w15:restartNumberingAfterBreak="0">
    <w:nsid w:val="647E0D06"/>
    <w:multiLevelType w:val="multilevel"/>
    <w:tmpl w:val="9AD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E27018"/>
    <w:multiLevelType w:val="multilevel"/>
    <w:tmpl w:val="492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EF7830"/>
    <w:multiLevelType w:val="hybridMultilevel"/>
    <w:tmpl w:val="40F0A432"/>
    <w:lvl w:ilvl="0" w:tplc="08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4F2514B"/>
    <w:multiLevelType w:val="multilevel"/>
    <w:tmpl w:val="C6A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703931"/>
    <w:multiLevelType w:val="hybridMultilevel"/>
    <w:tmpl w:val="7A022ECE"/>
    <w:lvl w:ilvl="0" w:tplc="0813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1" w15:restartNumberingAfterBreak="0">
    <w:nsid w:val="668C5D7D"/>
    <w:multiLevelType w:val="hybridMultilevel"/>
    <w:tmpl w:val="A9D26C8A"/>
    <w:lvl w:ilvl="0" w:tplc="081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2" w15:restartNumberingAfterBreak="0">
    <w:nsid w:val="673817D8"/>
    <w:multiLevelType w:val="hybridMultilevel"/>
    <w:tmpl w:val="CCBA9994"/>
    <w:lvl w:ilvl="0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68DA3124"/>
    <w:multiLevelType w:val="hybridMultilevel"/>
    <w:tmpl w:val="0A14FCA4"/>
    <w:lvl w:ilvl="0" w:tplc="D0EEB9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90B237A"/>
    <w:multiLevelType w:val="hybridMultilevel"/>
    <w:tmpl w:val="750AA3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BC362AA"/>
    <w:multiLevelType w:val="multilevel"/>
    <w:tmpl w:val="BFB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AA7C72"/>
    <w:multiLevelType w:val="hybridMultilevel"/>
    <w:tmpl w:val="EEAA98A4"/>
    <w:lvl w:ilvl="0" w:tplc="0813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7" w15:restartNumberingAfterBreak="0">
    <w:nsid w:val="6CDD2AA0"/>
    <w:multiLevelType w:val="multilevel"/>
    <w:tmpl w:val="DC2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5F21D6"/>
    <w:multiLevelType w:val="hybridMultilevel"/>
    <w:tmpl w:val="68B43F7E"/>
    <w:lvl w:ilvl="0" w:tplc="0813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9" w15:restartNumberingAfterBreak="0">
    <w:nsid w:val="6DB87E80"/>
    <w:multiLevelType w:val="hybridMultilevel"/>
    <w:tmpl w:val="9B0CBD62"/>
    <w:lvl w:ilvl="0" w:tplc="0813000D">
      <w:start w:val="1"/>
      <w:numFmt w:val="bullet"/>
      <w:lvlText w:val=""/>
      <w:lvlJc w:val="left"/>
      <w:pPr>
        <w:ind w:left="213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20" w15:restartNumberingAfterBreak="0">
    <w:nsid w:val="6E643BD8"/>
    <w:multiLevelType w:val="hybridMultilevel"/>
    <w:tmpl w:val="DC5C64D4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1" w15:restartNumberingAfterBreak="0">
    <w:nsid w:val="721F6E3A"/>
    <w:multiLevelType w:val="hybridMultilevel"/>
    <w:tmpl w:val="EBEA22E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25E61C0"/>
    <w:multiLevelType w:val="hybridMultilevel"/>
    <w:tmpl w:val="9CAE6B9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49412B2"/>
    <w:multiLevelType w:val="multilevel"/>
    <w:tmpl w:val="C10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A460D1"/>
    <w:multiLevelType w:val="multilevel"/>
    <w:tmpl w:val="E06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1E1AA2"/>
    <w:multiLevelType w:val="hybridMultilevel"/>
    <w:tmpl w:val="9FA85632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EF13705"/>
    <w:multiLevelType w:val="hybridMultilevel"/>
    <w:tmpl w:val="EA043DD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315934">
    <w:abstractNumId w:val="58"/>
  </w:num>
  <w:num w:numId="2" w16cid:durableId="277949521">
    <w:abstractNumId w:val="6"/>
  </w:num>
  <w:num w:numId="3" w16cid:durableId="812213806">
    <w:abstractNumId w:val="82"/>
  </w:num>
  <w:num w:numId="4" w16cid:durableId="2081174887">
    <w:abstractNumId w:val="122"/>
  </w:num>
  <w:num w:numId="5" w16cid:durableId="1969965513">
    <w:abstractNumId w:val="84"/>
  </w:num>
  <w:num w:numId="6" w16cid:durableId="1277830349">
    <w:abstractNumId w:val="54"/>
  </w:num>
  <w:num w:numId="7" w16cid:durableId="1760442717">
    <w:abstractNumId w:val="3"/>
  </w:num>
  <w:num w:numId="8" w16cid:durableId="180046335">
    <w:abstractNumId w:val="16"/>
  </w:num>
  <w:num w:numId="9" w16cid:durableId="1907571656">
    <w:abstractNumId w:val="25"/>
  </w:num>
  <w:num w:numId="10" w16cid:durableId="1452506339">
    <w:abstractNumId w:val="98"/>
  </w:num>
  <w:num w:numId="11" w16cid:durableId="212735095">
    <w:abstractNumId w:val="70"/>
  </w:num>
  <w:num w:numId="12" w16cid:durableId="1046297211">
    <w:abstractNumId w:val="60"/>
  </w:num>
  <w:num w:numId="13" w16cid:durableId="392243796">
    <w:abstractNumId w:val="4"/>
  </w:num>
  <w:num w:numId="14" w16cid:durableId="621808894">
    <w:abstractNumId w:val="26"/>
  </w:num>
  <w:num w:numId="15" w16cid:durableId="1210537708">
    <w:abstractNumId w:val="93"/>
  </w:num>
  <w:num w:numId="16" w16cid:durableId="1452548939">
    <w:abstractNumId w:val="59"/>
  </w:num>
  <w:num w:numId="17" w16cid:durableId="1212305828">
    <w:abstractNumId w:val="62"/>
  </w:num>
  <w:num w:numId="18" w16cid:durableId="2138795331">
    <w:abstractNumId w:val="112"/>
  </w:num>
  <w:num w:numId="19" w16cid:durableId="1695186385">
    <w:abstractNumId w:val="126"/>
  </w:num>
  <w:num w:numId="20" w16cid:durableId="1672024993">
    <w:abstractNumId w:val="76"/>
  </w:num>
  <w:num w:numId="21" w16cid:durableId="1780372331">
    <w:abstractNumId w:val="2"/>
  </w:num>
  <w:num w:numId="22" w16cid:durableId="383870967">
    <w:abstractNumId w:val="42"/>
  </w:num>
  <w:num w:numId="23" w16cid:durableId="1636182144">
    <w:abstractNumId w:val="114"/>
  </w:num>
  <w:num w:numId="24" w16cid:durableId="1590505858">
    <w:abstractNumId w:val="10"/>
  </w:num>
  <w:num w:numId="25" w16cid:durableId="1972440813">
    <w:abstractNumId w:val="86"/>
  </w:num>
  <w:num w:numId="26" w16cid:durableId="865404981">
    <w:abstractNumId w:val="24"/>
  </w:num>
  <w:num w:numId="27" w16cid:durableId="1947734856">
    <w:abstractNumId w:val="96"/>
  </w:num>
  <w:num w:numId="28" w16cid:durableId="1078867281">
    <w:abstractNumId w:val="31"/>
  </w:num>
  <w:num w:numId="29" w16cid:durableId="437260909">
    <w:abstractNumId w:val="38"/>
  </w:num>
  <w:num w:numId="30" w16cid:durableId="583807308">
    <w:abstractNumId w:val="118"/>
  </w:num>
  <w:num w:numId="31" w16cid:durableId="940996002">
    <w:abstractNumId w:val="17"/>
  </w:num>
  <w:num w:numId="32" w16cid:durableId="872428554">
    <w:abstractNumId w:val="34"/>
  </w:num>
  <w:num w:numId="33" w16cid:durableId="588348886">
    <w:abstractNumId w:val="102"/>
  </w:num>
  <w:num w:numId="34" w16cid:durableId="2056923849">
    <w:abstractNumId w:val="15"/>
  </w:num>
  <w:num w:numId="35" w16cid:durableId="1120151996">
    <w:abstractNumId w:val="64"/>
  </w:num>
  <w:num w:numId="36" w16cid:durableId="2131892299">
    <w:abstractNumId w:val="55"/>
  </w:num>
  <w:num w:numId="37" w16cid:durableId="1821538214">
    <w:abstractNumId w:val="110"/>
  </w:num>
  <w:num w:numId="38" w16cid:durableId="680742083">
    <w:abstractNumId w:val="20"/>
  </w:num>
  <w:num w:numId="39" w16cid:durableId="315303799">
    <w:abstractNumId w:val="49"/>
  </w:num>
  <w:num w:numId="40" w16cid:durableId="1305701486">
    <w:abstractNumId w:val="13"/>
  </w:num>
  <w:num w:numId="41" w16cid:durableId="959189005">
    <w:abstractNumId w:val="105"/>
  </w:num>
  <w:num w:numId="42" w16cid:durableId="614485318">
    <w:abstractNumId w:val="57"/>
  </w:num>
  <w:num w:numId="43" w16cid:durableId="330179931">
    <w:abstractNumId w:val="88"/>
  </w:num>
  <w:num w:numId="44" w16cid:durableId="1726682603">
    <w:abstractNumId w:val="1"/>
  </w:num>
  <w:num w:numId="45" w16cid:durableId="388039248">
    <w:abstractNumId w:val="92"/>
  </w:num>
  <w:num w:numId="46" w16cid:durableId="1355620609">
    <w:abstractNumId w:val="94"/>
  </w:num>
  <w:num w:numId="47" w16cid:durableId="1899167775">
    <w:abstractNumId w:val="79"/>
  </w:num>
  <w:num w:numId="48" w16cid:durableId="15159174">
    <w:abstractNumId w:val="7"/>
  </w:num>
  <w:num w:numId="49" w16cid:durableId="1196578161">
    <w:abstractNumId w:val="35"/>
  </w:num>
  <w:num w:numId="50" w16cid:durableId="1838381745">
    <w:abstractNumId w:val="41"/>
  </w:num>
  <w:num w:numId="51" w16cid:durableId="950892108">
    <w:abstractNumId w:val="71"/>
  </w:num>
  <w:num w:numId="52" w16cid:durableId="845873513">
    <w:abstractNumId w:val="87"/>
  </w:num>
  <w:num w:numId="53" w16cid:durableId="1781727944">
    <w:abstractNumId w:val="90"/>
  </w:num>
  <w:num w:numId="54" w16cid:durableId="148441845">
    <w:abstractNumId w:val="27"/>
  </w:num>
  <w:num w:numId="55" w16cid:durableId="681708620">
    <w:abstractNumId w:val="120"/>
  </w:num>
  <w:num w:numId="56" w16cid:durableId="64424375">
    <w:abstractNumId w:val="111"/>
  </w:num>
  <w:num w:numId="57" w16cid:durableId="1232623429">
    <w:abstractNumId w:val="43"/>
  </w:num>
  <w:num w:numId="58" w16cid:durableId="947662336">
    <w:abstractNumId w:val="103"/>
  </w:num>
  <w:num w:numId="59" w16cid:durableId="677150662">
    <w:abstractNumId w:val="18"/>
  </w:num>
  <w:num w:numId="60" w16cid:durableId="1898393062">
    <w:abstractNumId w:val="21"/>
  </w:num>
  <w:num w:numId="61" w16cid:durableId="63450994">
    <w:abstractNumId w:val="100"/>
  </w:num>
  <w:num w:numId="62" w16cid:durableId="1823889731">
    <w:abstractNumId w:val="37"/>
  </w:num>
  <w:num w:numId="63" w16cid:durableId="1467240444">
    <w:abstractNumId w:val="81"/>
  </w:num>
  <w:num w:numId="64" w16cid:durableId="1998653785">
    <w:abstractNumId w:val="74"/>
  </w:num>
  <w:num w:numId="65" w16cid:durableId="1240482811">
    <w:abstractNumId w:val="50"/>
  </w:num>
  <w:num w:numId="66" w16cid:durableId="50085603">
    <w:abstractNumId w:val="61"/>
  </w:num>
  <w:num w:numId="67" w16cid:durableId="747191599">
    <w:abstractNumId w:val="119"/>
  </w:num>
  <w:num w:numId="68" w16cid:durableId="536358543">
    <w:abstractNumId w:val="108"/>
  </w:num>
  <w:num w:numId="69" w16cid:durableId="857356176">
    <w:abstractNumId w:val="80"/>
  </w:num>
  <w:num w:numId="70" w16cid:durableId="1218081141">
    <w:abstractNumId w:val="121"/>
  </w:num>
  <w:num w:numId="71" w16cid:durableId="741946886">
    <w:abstractNumId w:val="67"/>
  </w:num>
  <w:num w:numId="72" w16cid:durableId="2094351636">
    <w:abstractNumId w:val="66"/>
  </w:num>
  <w:num w:numId="73" w16cid:durableId="1182084112">
    <w:abstractNumId w:val="30"/>
  </w:num>
  <w:num w:numId="74" w16cid:durableId="2007584250">
    <w:abstractNumId w:val="47"/>
  </w:num>
  <w:num w:numId="75" w16cid:durableId="321202003">
    <w:abstractNumId w:val="95"/>
  </w:num>
  <w:num w:numId="76" w16cid:durableId="1313362710">
    <w:abstractNumId w:val="46"/>
  </w:num>
  <w:num w:numId="77" w16cid:durableId="1797525613">
    <w:abstractNumId w:val="101"/>
  </w:num>
  <w:num w:numId="78" w16cid:durableId="141771534">
    <w:abstractNumId w:val="52"/>
  </w:num>
  <w:num w:numId="79" w16cid:durableId="824206209">
    <w:abstractNumId w:val="36"/>
  </w:num>
  <w:num w:numId="80" w16cid:durableId="1438017498">
    <w:abstractNumId w:val="116"/>
  </w:num>
  <w:num w:numId="81" w16cid:durableId="2097244992">
    <w:abstractNumId w:val="85"/>
  </w:num>
  <w:num w:numId="82" w16cid:durableId="1558127627">
    <w:abstractNumId w:val="125"/>
  </w:num>
  <w:num w:numId="83" w16cid:durableId="1986809964">
    <w:abstractNumId w:val="5"/>
  </w:num>
  <w:num w:numId="84" w16cid:durableId="1747721055">
    <w:abstractNumId w:val="73"/>
  </w:num>
  <w:num w:numId="85" w16cid:durableId="1834181631">
    <w:abstractNumId w:val="113"/>
  </w:num>
  <w:num w:numId="86" w16cid:durableId="100690663">
    <w:abstractNumId w:val="28"/>
  </w:num>
  <w:num w:numId="87" w16cid:durableId="276524654">
    <w:abstractNumId w:val="68"/>
  </w:num>
  <w:num w:numId="88" w16cid:durableId="98762856">
    <w:abstractNumId w:val="99"/>
  </w:num>
  <w:num w:numId="89" w16cid:durableId="1887062015">
    <w:abstractNumId w:val="51"/>
  </w:num>
  <w:num w:numId="90" w16cid:durableId="1186747929">
    <w:abstractNumId w:val="91"/>
  </w:num>
  <w:num w:numId="91" w16cid:durableId="1065298663">
    <w:abstractNumId w:val="9"/>
  </w:num>
  <w:num w:numId="92" w16cid:durableId="638653010">
    <w:abstractNumId w:val="33"/>
  </w:num>
  <w:num w:numId="93" w16cid:durableId="700208327">
    <w:abstractNumId w:val="23"/>
  </w:num>
  <w:num w:numId="94" w16cid:durableId="340669673">
    <w:abstractNumId w:val="29"/>
  </w:num>
  <w:num w:numId="95" w16cid:durableId="913734477">
    <w:abstractNumId w:val="14"/>
  </w:num>
  <w:num w:numId="96" w16cid:durableId="312177670">
    <w:abstractNumId w:val="8"/>
  </w:num>
  <w:num w:numId="97" w16cid:durableId="239213478">
    <w:abstractNumId w:val="89"/>
  </w:num>
  <w:num w:numId="98" w16cid:durableId="360596546">
    <w:abstractNumId w:val="97"/>
  </w:num>
  <w:num w:numId="99" w16cid:durableId="1516574595">
    <w:abstractNumId w:val="106"/>
  </w:num>
  <w:num w:numId="100" w16cid:durableId="480924111">
    <w:abstractNumId w:val="45"/>
  </w:num>
  <w:num w:numId="101" w16cid:durableId="1313366945">
    <w:abstractNumId w:val="75"/>
  </w:num>
  <w:num w:numId="102" w16cid:durableId="637028369">
    <w:abstractNumId w:val="104"/>
  </w:num>
  <w:num w:numId="103" w16cid:durableId="690228064">
    <w:abstractNumId w:val="124"/>
  </w:num>
  <w:num w:numId="104" w16cid:durableId="1759209301">
    <w:abstractNumId w:val="39"/>
  </w:num>
  <w:num w:numId="105" w16cid:durableId="2065325098">
    <w:abstractNumId w:val="107"/>
  </w:num>
  <w:num w:numId="106" w16cid:durableId="1683430599">
    <w:abstractNumId w:val="12"/>
  </w:num>
  <w:num w:numId="107" w16cid:durableId="1655647848">
    <w:abstractNumId w:val="56"/>
  </w:num>
  <w:num w:numId="108" w16cid:durableId="820658350">
    <w:abstractNumId w:val="22"/>
  </w:num>
  <w:num w:numId="109" w16cid:durableId="1828982166">
    <w:abstractNumId w:val="72"/>
  </w:num>
  <w:num w:numId="110" w16cid:durableId="879711248">
    <w:abstractNumId w:val="65"/>
  </w:num>
  <w:num w:numId="111" w16cid:durableId="1254313138">
    <w:abstractNumId w:val="63"/>
  </w:num>
  <w:num w:numId="112" w16cid:durableId="567619060">
    <w:abstractNumId w:val="32"/>
  </w:num>
  <w:num w:numId="113" w16cid:durableId="59210591">
    <w:abstractNumId w:val="40"/>
  </w:num>
  <w:num w:numId="114" w16cid:durableId="1069234252">
    <w:abstractNumId w:val="77"/>
  </w:num>
  <w:num w:numId="115" w16cid:durableId="186717651">
    <w:abstractNumId w:val="123"/>
  </w:num>
  <w:num w:numId="116" w16cid:durableId="1604458003">
    <w:abstractNumId w:val="0"/>
  </w:num>
  <w:num w:numId="117" w16cid:durableId="1152067185">
    <w:abstractNumId w:val="11"/>
  </w:num>
  <w:num w:numId="118" w16cid:durableId="222104165">
    <w:abstractNumId w:val="115"/>
  </w:num>
  <w:num w:numId="119" w16cid:durableId="1704285678">
    <w:abstractNumId w:val="117"/>
  </w:num>
  <w:num w:numId="120" w16cid:durableId="1501460877">
    <w:abstractNumId w:val="78"/>
  </w:num>
  <w:num w:numId="121" w16cid:durableId="1233270280">
    <w:abstractNumId w:val="109"/>
  </w:num>
  <w:num w:numId="122" w16cid:durableId="641158974">
    <w:abstractNumId w:val="19"/>
  </w:num>
  <w:num w:numId="123" w16cid:durableId="639848595">
    <w:abstractNumId w:val="69"/>
  </w:num>
  <w:num w:numId="124" w16cid:durableId="382870596">
    <w:abstractNumId w:val="83"/>
  </w:num>
  <w:num w:numId="125" w16cid:durableId="2104061980">
    <w:abstractNumId w:val="48"/>
  </w:num>
  <w:num w:numId="126" w16cid:durableId="1442841050">
    <w:abstractNumId w:val="53"/>
  </w:num>
  <w:num w:numId="127" w16cid:durableId="121388387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85"/>
    <w:rsid w:val="00002E12"/>
    <w:rsid w:val="000074C5"/>
    <w:rsid w:val="00023390"/>
    <w:rsid w:val="00053011"/>
    <w:rsid w:val="00070DE2"/>
    <w:rsid w:val="00072D02"/>
    <w:rsid w:val="00073D67"/>
    <w:rsid w:val="00093FDD"/>
    <w:rsid w:val="00097E50"/>
    <w:rsid w:val="000A29A9"/>
    <w:rsid w:val="000A4B5B"/>
    <w:rsid w:val="000A7151"/>
    <w:rsid w:val="000B25BF"/>
    <w:rsid w:val="000B4CFA"/>
    <w:rsid w:val="000D50F7"/>
    <w:rsid w:val="000E6D73"/>
    <w:rsid w:val="000E7EEE"/>
    <w:rsid w:val="000F0961"/>
    <w:rsid w:val="000F3888"/>
    <w:rsid w:val="001250F5"/>
    <w:rsid w:val="001331B5"/>
    <w:rsid w:val="00133E0C"/>
    <w:rsid w:val="001370A9"/>
    <w:rsid w:val="00152FA9"/>
    <w:rsid w:val="001570FA"/>
    <w:rsid w:val="00162C94"/>
    <w:rsid w:val="00183B09"/>
    <w:rsid w:val="00184636"/>
    <w:rsid w:val="00186884"/>
    <w:rsid w:val="001955F8"/>
    <w:rsid w:val="001A1858"/>
    <w:rsid w:val="001B213A"/>
    <w:rsid w:val="001B2ED4"/>
    <w:rsid w:val="001B6929"/>
    <w:rsid w:val="001B7BA8"/>
    <w:rsid w:val="001C79D2"/>
    <w:rsid w:val="001E0488"/>
    <w:rsid w:val="001F316E"/>
    <w:rsid w:val="00206152"/>
    <w:rsid w:val="00206808"/>
    <w:rsid w:val="00210468"/>
    <w:rsid w:val="002124CB"/>
    <w:rsid w:val="00216AEF"/>
    <w:rsid w:val="00216CAC"/>
    <w:rsid w:val="0022598B"/>
    <w:rsid w:val="002273FF"/>
    <w:rsid w:val="00235A4E"/>
    <w:rsid w:val="002655F0"/>
    <w:rsid w:val="002839AB"/>
    <w:rsid w:val="002A6E5C"/>
    <w:rsid w:val="002B241C"/>
    <w:rsid w:val="002B6769"/>
    <w:rsid w:val="002B7612"/>
    <w:rsid w:val="002C2CB7"/>
    <w:rsid w:val="002C3898"/>
    <w:rsid w:val="002C7DCE"/>
    <w:rsid w:val="002E1D26"/>
    <w:rsid w:val="002F687F"/>
    <w:rsid w:val="002F6B1C"/>
    <w:rsid w:val="00312DB2"/>
    <w:rsid w:val="0032384B"/>
    <w:rsid w:val="0032743D"/>
    <w:rsid w:val="00331D40"/>
    <w:rsid w:val="00336CCD"/>
    <w:rsid w:val="00337A7B"/>
    <w:rsid w:val="003403BC"/>
    <w:rsid w:val="003416B0"/>
    <w:rsid w:val="0035110F"/>
    <w:rsid w:val="00376EE6"/>
    <w:rsid w:val="00381C8D"/>
    <w:rsid w:val="00386585"/>
    <w:rsid w:val="00391D3B"/>
    <w:rsid w:val="00391E42"/>
    <w:rsid w:val="00393B80"/>
    <w:rsid w:val="003C0EC3"/>
    <w:rsid w:val="00414703"/>
    <w:rsid w:val="00420A6B"/>
    <w:rsid w:val="00426483"/>
    <w:rsid w:val="0042688F"/>
    <w:rsid w:val="00427CDF"/>
    <w:rsid w:val="00445CF0"/>
    <w:rsid w:val="00451A66"/>
    <w:rsid w:val="00453516"/>
    <w:rsid w:val="00457B80"/>
    <w:rsid w:val="00465106"/>
    <w:rsid w:val="00480A6B"/>
    <w:rsid w:val="00480BAC"/>
    <w:rsid w:val="00482DE0"/>
    <w:rsid w:val="004838E9"/>
    <w:rsid w:val="00491AB6"/>
    <w:rsid w:val="0049323C"/>
    <w:rsid w:val="004A6A14"/>
    <w:rsid w:val="004B5347"/>
    <w:rsid w:val="004B77DB"/>
    <w:rsid w:val="004D2CCC"/>
    <w:rsid w:val="004D685D"/>
    <w:rsid w:val="004E0C00"/>
    <w:rsid w:val="004E27E7"/>
    <w:rsid w:val="004E7FBA"/>
    <w:rsid w:val="004F493B"/>
    <w:rsid w:val="00501B12"/>
    <w:rsid w:val="00503A70"/>
    <w:rsid w:val="005152F8"/>
    <w:rsid w:val="00516F9E"/>
    <w:rsid w:val="00517433"/>
    <w:rsid w:val="0052282A"/>
    <w:rsid w:val="0053059D"/>
    <w:rsid w:val="0054610F"/>
    <w:rsid w:val="00550AE5"/>
    <w:rsid w:val="0055411B"/>
    <w:rsid w:val="005547FC"/>
    <w:rsid w:val="0056205B"/>
    <w:rsid w:val="00564C16"/>
    <w:rsid w:val="00566F36"/>
    <w:rsid w:val="00575E0A"/>
    <w:rsid w:val="005A0265"/>
    <w:rsid w:val="005A478B"/>
    <w:rsid w:val="005A621B"/>
    <w:rsid w:val="005A68DD"/>
    <w:rsid w:val="005B5014"/>
    <w:rsid w:val="005D5FC6"/>
    <w:rsid w:val="005F1764"/>
    <w:rsid w:val="005F37D6"/>
    <w:rsid w:val="005F4C00"/>
    <w:rsid w:val="005F5970"/>
    <w:rsid w:val="006100AC"/>
    <w:rsid w:val="0061419A"/>
    <w:rsid w:val="00614722"/>
    <w:rsid w:val="0061489B"/>
    <w:rsid w:val="00615D3B"/>
    <w:rsid w:val="00621C86"/>
    <w:rsid w:val="00637A06"/>
    <w:rsid w:val="0064470C"/>
    <w:rsid w:val="00646655"/>
    <w:rsid w:val="006531D9"/>
    <w:rsid w:val="00666CDF"/>
    <w:rsid w:val="00683B28"/>
    <w:rsid w:val="00684739"/>
    <w:rsid w:val="00693707"/>
    <w:rsid w:val="006A21BA"/>
    <w:rsid w:val="006A2D48"/>
    <w:rsid w:val="006A65C5"/>
    <w:rsid w:val="006B34EE"/>
    <w:rsid w:val="006C2217"/>
    <w:rsid w:val="006C6842"/>
    <w:rsid w:val="006D015D"/>
    <w:rsid w:val="006E072C"/>
    <w:rsid w:val="006E11DC"/>
    <w:rsid w:val="006E70D2"/>
    <w:rsid w:val="00707F14"/>
    <w:rsid w:val="00712DEB"/>
    <w:rsid w:val="00727D38"/>
    <w:rsid w:val="007344AB"/>
    <w:rsid w:val="007406E5"/>
    <w:rsid w:val="0074621B"/>
    <w:rsid w:val="007527D8"/>
    <w:rsid w:val="0075575F"/>
    <w:rsid w:val="00763193"/>
    <w:rsid w:val="007700D3"/>
    <w:rsid w:val="007764B8"/>
    <w:rsid w:val="00784686"/>
    <w:rsid w:val="0079459E"/>
    <w:rsid w:val="00795893"/>
    <w:rsid w:val="007B056A"/>
    <w:rsid w:val="007C09DD"/>
    <w:rsid w:val="007C5432"/>
    <w:rsid w:val="008130AB"/>
    <w:rsid w:val="00844144"/>
    <w:rsid w:val="008452CB"/>
    <w:rsid w:val="00865EA2"/>
    <w:rsid w:val="00873C48"/>
    <w:rsid w:val="00874029"/>
    <w:rsid w:val="00874F9C"/>
    <w:rsid w:val="00875723"/>
    <w:rsid w:val="00877442"/>
    <w:rsid w:val="008819BD"/>
    <w:rsid w:val="00897D85"/>
    <w:rsid w:val="008A2277"/>
    <w:rsid w:val="008A4A41"/>
    <w:rsid w:val="008B4131"/>
    <w:rsid w:val="008B71D9"/>
    <w:rsid w:val="008C225E"/>
    <w:rsid w:val="008C4569"/>
    <w:rsid w:val="008C7EF1"/>
    <w:rsid w:val="008D1270"/>
    <w:rsid w:val="008D5798"/>
    <w:rsid w:val="008E1BEC"/>
    <w:rsid w:val="008E1EE4"/>
    <w:rsid w:val="008F3E87"/>
    <w:rsid w:val="008F3F32"/>
    <w:rsid w:val="008F5122"/>
    <w:rsid w:val="0090556E"/>
    <w:rsid w:val="0090560E"/>
    <w:rsid w:val="0091139B"/>
    <w:rsid w:val="00911D0B"/>
    <w:rsid w:val="00916AB1"/>
    <w:rsid w:val="00921737"/>
    <w:rsid w:val="009243C7"/>
    <w:rsid w:val="00927002"/>
    <w:rsid w:val="00934434"/>
    <w:rsid w:val="00936E0A"/>
    <w:rsid w:val="00937719"/>
    <w:rsid w:val="009410D0"/>
    <w:rsid w:val="00953301"/>
    <w:rsid w:val="0096648F"/>
    <w:rsid w:val="0096667E"/>
    <w:rsid w:val="0097154D"/>
    <w:rsid w:val="00982248"/>
    <w:rsid w:val="00985C14"/>
    <w:rsid w:val="00991380"/>
    <w:rsid w:val="00996A62"/>
    <w:rsid w:val="00997091"/>
    <w:rsid w:val="009B7CB1"/>
    <w:rsid w:val="009C729C"/>
    <w:rsid w:val="009D12E2"/>
    <w:rsid w:val="009D7714"/>
    <w:rsid w:val="009E098A"/>
    <w:rsid w:val="009E2D0F"/>
    <w:rsid w:val="00A00C64"/>
    <w:rsid w:val="00A03036"/>
    <w:rsid w:val="00A0695F"/>
    <w:rsid w:val="00A12B87"/>
    <w:rsid w:val="00A12D0B"/>
    <w:rsid w:val="00A14C2D"/>
    <w:rsid w:val="00A23A10"/>
    <w:rsid w:val="00A44DED"/>
    <w:rsid w:val="00A472EE"/>
    <w:rsid w:val="00A52327"/>
    <w:rsid w:val="00A62783"/>
    <w:rsid w:val="00A70AAC"/>
    <w:rsid w:val="00A74183"/>
    <w:rsid w:val="00A76C6B"/>
    <w:rsid w:val="00A85E9D"/>
    <w:rsid w:val="00AA7DF8"/>
    <w:rsid w:val="00AB0E24"/>
    <w:rsid w:val="00AB3542"/>
    <w:rsid w:val="00AB4B23"/>
    <w:rsid w:val="00AD6794"/>
    <w:rsid w:val="00AE40C4"/>
    <w:rsid w:val="00AE5091"/>
    <w:rsid w:val="00AE58A0"/>
    <w:rsid w:val="00AF0DE3"/>
    <w:rsid w:val="00AF244A"/>
    <w:rsid w:val="00AF6D76"/>
    <w:rsid w:val="00AF7918"/>
    <w:rsid w:val="00B00FCF"/>
    <w:rsid w:val="00B02663"/>
    <w:rsid w:val="00B1719F"/>
    <w:rsid w:val="00B178A1"/>
    <w:rsid w:val="00B17E99"/>
    <w:rsid w:val="00B203D5"/>
    <w:rsid w:val="00B20624"/>
    <w:rsid w:val="00B43C3F"/>
    <w:rsid w:val="00B47B02"/>
    <w:rsid w:val="00B80381"/>
    <w:rsid w:val="00B805BE"/>
    <w:rsid w:val="00B9008D"/>
    <w:rsid w:val="00B9241C"/>
    <w:rsid w:val="00B94C7B"/>
    <w:rsid w:val="00B95E3E"/>
    <w:rsid w:val="00B9616B"/>
    <w:rsid w:val="00BA05DE"/>
    <w:rsid w:val="00BA29FF"/>
    <w:rsid w:val="00BA7628"/>
    <w:rsid w:val="00BB1CE8"/>
    <w:rsid w:val="00BB4680"/>
    <w:rsid w:val="00BC0FC7"/>
    <w:rsid w:val="00BC5009"/>
    <w:rsid w:val="00BC593F"/>
    <w:rsid w:val="00BD217C"/>
    <w:rsid w:val="00BE1CDC"/>
    <w:rsid w:val="00C07648"/>
    <w:rsid w:val="00C266A0"/>
    <w:rsid w:val="00C42798"/>
    <w:rsid w:val="00C44237"/>
    <w:rsid w:val="00C458A1"/>
    <w:rsid w:val="00C47985"/>
    <w:rsid w:val="00C5643C"/>
    <w:rsid w:val="00C62BC3"/>
    <w:rsid w:val="00C746B4"/>
    <w:rsid w:val="00CD147E"/>
    <w:rsid w:val="00CD345D"/>
    <w:rsid w:val="00CD5B95"/>
    <w:rsid w:val="00D037CB"/>
    <w:rsid w:val="00D04BF2"/>
    <w:rsid w:val="00D10C75"/>
    <w:rsid w:val="00D11D59"/>
    <w:rsid w:val="00D11DE4"/>
    <w:rsid w:val="00D14EC4"/>
    <w:rsid w:val="00D21BB0"/>
    <w:rsid w:val="00D23274"/>
    <w:rsid w:val="00D356AC"/>
    <w:rsid w:val="00D41F6B"/>
    <w:rsid w:val="00D43E23"/>
    <w:rsid w:val="00D47001"/>
    <w:rsid w:val="00D47787"/>
    <w:rsid w:val="00D516DA"/>
    <w:rsid w:val="00D5237D"/>
    <w:rsid w:val="00D54470"/>
    <w:rsid w:val="00D57B9B"/>
    <w:rsid w:val="00D66FFF"/>
    <w:rsid w:val="00D72393"/>
    <w:rsid w:val="00D729F1"/>
    <w:rsid w:val="00D90DA2"/>
    <w:rsid w:val="00D92334"/>
    <w:rsid w:val="00DA283A"/>
    <w:rsid w:val="00DB04A6"/>
    <w:rsid w:val="00DB094C"/>
    <w:rsid w:val="00DC6BEC"/>
    <w:rsid w:val="00DD11A4"/>
    <w:rsid w:val="00DD2FE1"/>
    <w:rsid w:val="00DD6632"/>
    <w:rsid w:val="00DD7C4B"/>
    <w:rsid w:val="00DD7F84"/>
    <w:rsid w:val="00DE4C51"/>
    <w:rsid w:val="00DE4D52"/>
    <w:rsid w:val="00DE5C33"/>
    <w:rsid w:val="00DF2FE7"/>
    <w:rsid w:val="00DF5F31"/>
    <w:rsid w:val="00DF79A2"/>
    <w:rsid w:val="00E31F41"/>
    <w:rsid w:val="00E41F2E"/>
    <w:rsid w:val="00E438D0"/>
    <w:rsid w:val="00E53F57"/>
    <w:rsid w:val="00E81FAD"/>
    <w:rsid w:val="00E82174"/>
    <w:rsid w:val="00E837A7"/>
    <w:rsid w:val="00E848EB"/>
    <w:rsid w:val="00E84C89"/>
    <w:rsid w:val="00E92E15"/>
    <w:rsid w:val="00E947C2"/>
    <w:rsid w:val="00EA2E9E"/>
    <w:rsid w:val="00EA7F7E"/>
    <w:rsid w:val="00EC2829"/>
    <w:rsid w:val="00ED547A"/>
    <w:rsid w:val="00EF05E5"/>
    <w:rsid w:val="00F0156C"/>
    <w:rsid w:val="00F020D2"/>
    <w:rsid w:val="00F15696"/>
    <w:rsid w:val="00F26F3A"/>
    <w:rsid w:val="00F2744C"/>
    <w:rsid w:val="00F30C07"/>
    <w:rsid w:val="00F31D45"/>
    <w:rsid w:val="00F3669D"/>
    <w:rsid w:val="00F6754A"/>
    <w:rsid w:val="00F8072D"/>
    <w:rsid w:val="00F83535"/>
    <w:rsid w:val="00F87F4A"/>
    <w:rsid w:val="00F978A1"/>
    <w:rsid w:val="00FA2EB6"/>
    <w:rsid w:val="00FA3FD7"/>
    <w:rsid w:val="00FA67A6"/>
    <w:rsid w:val="00FB5D1F"/>
    <w:rsid w:val="00FC39EA"/>
    <w:rsid w:val="00FC7276"/>
    <w:rsid w:val="00FF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D6512"/>
  <w15:docId w15:val="{8178335E-826E-43D5-87E3-C14A919A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INPro-Light" w:eastAsiaTheme="minorHAnsi" w:hAnsi="DINPro-Light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97D85"/>
  </w:style>
  <w:style w:type="paragraph" w:styleId="Kop1">
    <w:name w:val="heading 1"/>
    <w:basedOn w:val="Standaard"/>
    <w:next w:val="Standaard"/>
    <w:link w:val="Kop1Char"/>
    <w:uiPriority w:val="9"/>
    <w:qFormat/>
    <w:rsid w:val="00897D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97D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B35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97D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97D85"/>
  </w:style>
  <w:style w:type="paragraph" w:styleId="Voettekst">
    <w:name w:val="footer"/>
    <w:basedOn w:val="Standaard"/>
    <w:link w:val="VoettekstChar"/>
    <w:uiPriority w:val="99"/>
    <w:unhideWhenUsed/>
    <w:rsid w:val="00897D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97D85"/>
  </w:style>
  <w:style w:type="paragraph" w:styleId="Ballontekst">
    <w:name w:val="Balloon Text"/>
    <w:basedOn w:val="Standaard"/>
    <w:link w:val="BallontekstChar"/>
    <w:uiPriority w:val="99"/>
    <w:semiHidden/>
    <w:unhideWhenUsed/>
    <w:rsid w:val="00897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97D85"/>
    <w:rPr>
      <w:rFonts w:ascii="Tahoma" w:hAnsi="Tahoma" w:cs="Tahoma"/>
      <w:sz w:val="16"/>
      <w:szCs w:val="16"/>
    </w:rPr>
  </w:style>
  <w:style w:type="paragraph" w:customStyle="1" w:styleId="WCTitle">
    <w:name w:val="WC_Title"/>
    <w:next w:val="Standaard"/>
    <w:qFormat/>
    <w:rsid w:val="00897D85"/>
    <w:pPr>
      <w:tabs>
        <w:tab w:val="left" w:pos="0"/>
        <w:tab w:val="left" w:pos="3402"/>
      </w:tabs>
    </w:pPr>
    <w:rPr>
      <w:rFonts w:ascii="Tahoma" w:hAnsi="Tahoma"/>
      <w:sz w:val="32"/>
    </w:rPr>
  </w:style>
  <w:style w:type="paragraph" w:customStyle="1" w:styleId="WCTotal">
    <w:name w:val="WC_Total"/>
    <w:basedOn w:val="WCMS-Post"/>
    <w:next w:val="Standaard"/>
    <w:qFormat/>
    <w:rsid w:val="00897D85"/>
  </w:style>
  <w:style w:type="character" w:customStyle="1" w:styleId="Kop1Char">
    <w:name w:val="Kop 1 Char"/>
    <w:basedOn w:val="Standaardalinea-lettertype"/>
    <w:link w:val="Kop1"/>
    <w:uiPriority w:val="9"/>
    <w:rsid w:val="00897D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897D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WCMS-Post">
    <w:name w:val="WC_MS-Post"/>
    <w:basedOn w:val="WCTitle"/>
    <w:next w:val="Standaard"/>
    <w:qFormat/>
    <w:rsid w:val="00897D85"/>
    <w:pPr>
      <w:tabs>
        <w:tab w:val="clear" w:pos="0"/>
        <w:tab w:val="clear" w:pos="3402"/>
        <w:tab w:val="left" w:pos="567"/>
        <w:tab w:val="left" w:pos="1418"/>
        <w:tab w:val="left" w:pos="2835"/>
        <w:tab w:val="left" w:pos="3969"/>
        <w:tab w:val="left" w:pos="5670"/>
      </w:tabs>
    </w:pPr>
    <w:rPr>
      <w:sz w:val="24"/>
    </w:rPr>
  </w:style>
  <w:style w:type="paragraph" w:customStyle="1" w:styleId="WCCalculation">
    <w:name w:val="WC_Calculation"/>
    <w:basedOn w:val="WCMS-Post"/>
    <w:next w:val="Standaard"/>
    <w:qFormat/>
    <w:rsid w:val="00897D85"/>
    <w:rPr>
      <w:sz w:val="21"/>
    </w:rPr>
  </w:style>
  <w:style w:type="paragraph" w:customStyle="1" w:styleId="WCComment">
    <w:name w:val="WC_Comment"/>
    <w:basedOn w:val="WCCalculation"/>
    <w:next w:val="Standaard"/>
    <w:qFormat/>
    <w:rsid w:val="00897D85"/>
    <w:rPr>
      <w:i/>
      <w:sz w:val="20"/>
    </w:rPr>
  </w:style>
  <w:style w:type="table" w:styleId="Tabelraster">
    <w:name w:val="Table Grid"/>
    <w:basedOn w:val="Standaardtabel"/>
    <w:uiPriority w:val="59"/>
    <w:rsid w:val="0089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CTitle2">
    <w:name w:val="WC_Title2"/>
    <w:basedOn w:val="Standaard"/>
    <w:link w:val="WCTitle2Char"/>
    <w:qFormat/>
    <w:rsid w:val="00897D85"/>
  </w:style>
  <w:style w:type="paragraph" w:customStyle="1" w:styleId="WCTitle3">
    <w:name w:val="WC_Title3"/>
    <w:basedOn w:val="Standaard"/>
    <w:link w:val="WCTitle3Char"/>
    <w:qFormat/>
    <w:rsid w:val="00897D85"/>
  </w:style>
  <w:style w:type="character" w:customStyle="1" w:styleId="WCTitle2Char">
    <w:name w:val="WC_Title2 Char"/>
    <w:basedOn w:val="Standaardalinea-lettertype"/>
    <w:link w:val="WCTitle2"/>
    <w:rsid w:val="00897D85"/>
  </w:style>
  <w:style w:type="paragraph" w:customStyle="1" w:styleId="WCTitle4">
    <w:name w:val="WC_Title4"/>
    <w:basedOn w:val="Standaard"/>
    <w:link w:val="WCTitle4Char"/>
    <w:qFormat/>
    <w:rsid w:val="00897D85"/>
  </w:style>
  <w:style w:type="character" w:customStyle="1" w:styleId="WCTitle3Char">
    <w:name w:val="WC_Title3 Char"/>
    <w:basedOn w:val="Standaardalinea-lettertype"/>
    <w:link w:val="WCTitle3"/>
    <w:rsid w:val="00897D85"/>
  </w:style>
  <w:style w:type="paragraph" w:customStyle="1" w:styleId="WCTitle5">
    <w:name w:val="WC_Title5"/>
    <w:basedOn w:val="WCTitle4"/>
    <w:link w:val="WCTitle5Char"/>
    <w:qFormat/>
    <w:rsid w:val="00897D85"/>
  </w:style>
  <w:style w:type="character" w:customStyle="1" w:styleId="WCTitle4Char">
    <w:name w:val="WC_Title4 Char"/>
    <w:basedOn w:val="Standaardalinea-lettertype"/>
    <w:link w:val="WCTitle4"/>
    <w:rsid w:val="00897D85"/>
  </w:style>
  <w:style w:type="paragraph" w:customStyle="1" w:styleId="WCVariant">
    <w:name w:val="WC_Variant"/>
    <w:basedOn w:val="Standaard"/>
    <w:link w:val="WCVariantChar"/>
    <w:qFormat/>
    <w:rsid w:val="00897D85"/>
  </w:style>
  <w:style w:type="character" w:customStyle="1" w:styleId="WCTitle5Char">
    <w:name w:val="WC_Title5 Char"/>
    <w:basedOn w:val="WCTitle4Char"/>
    <w:link w:val="WCTitle5"/>
    <w:rsid w:val="00897D85"/>
  </w:style>
  <w:style w:type="paragraph" w:customStyle="1" w:styleId="WCOption">
    <w:name w:val="WC_Option"/>
    <w:basedOn w:val="Standaard"/>
    <w:link w:val="WCOptionChar"/>
    <w:qFormat/>
    <w:rsid w:val="00897D85"/>
  </w:style>
  <w:style w:type="character" w:customStyle="1" w:styleId="WCVariantChar">
    <w:name w:val="WC_Variant Char"/>
    <w:basedOn w:val="Standaardalinea-lettertype"/>
    <w:link w:val="WCVariant"/>
    <w:rsid w:val="00897D85"/>
  </w:style>
  <w:style w:type="paragraph" w:customStyle="1" w:styleId="WCSubTotal">
    <w:name w:val="WC_SubTotal"/>
    <w:basedOn w:val="Standaard"/>
    <w:link w:val="WCSubTotalChar"/>
    <w:qFormat/>
    <w:rsid w:val="00897D85"/>
  </w:style>
  <w:style w:type="character" w:customStyle="1" w:styleId="WCOptionChar">
    <w:name w:val="WC_Option Char"/>
    <w:basedOn w:val="Standaardalinea-lettertype"/>
    <w:link w:val="WCOption"/>
    <w:rsid w:val="00897D85"/>
  </w:style>
  <w:style w:type="character" w:customStyle="1" w:styleId="WCSubTotalChar">
    <w:name w:val="WC_SubTotal Char"/>
    <w:basedOn w:val="Standaardalinea-lettertype"/>
    <w:link w:val="WCSubTotal"/>
    <w:rsid w:val="00897D85"/>
  </w:style>
  <w:style w:type="paragraph" w:styleId="Geenafstand">
    <w:name w:val="No Spacing"/>
    <w:uiPriority w:val="1"/>
    <w:qFormat/>
    <w:rsid w:val="00897D85"/>
    <w:pPr>
      <w:spacing w:after="0" w:line="240" w:lineRule="auto"/>
    </w:pPr>
  </w:style>
  <w:style w:type="paragraph" w:customStyle="1" w:styleId="ConclusieHoofd">
    <w:name w:val="ConclusieHoofd"/>
    <w:basedOn w:val="Standaard"/>
    <w:rsid w:val="00897D85"/>
    <w:pPr>
      <w:tabs>
        <w:tab w:val="left" w:pos="1276"/>
      </w:tabs>
      <w:spacing w:after="0" w:line="240" w:lineRule="auto"/>
      <w:ind w:left="1701" w:hanging="1701"/>
      <w:jc w:val="both"/>
    </w:pPr>
    <w:rPr>
      <w:rFonts w:ascii="Times New Roman" w:eastAsia="Times New Roman" w:hAnsi="Times New Roman" w:cs="Times New Roman"/>
      <w:sz w:val="24"/>
      <w:szCs w:val="20"/>
      <w:lang w:eastAsia="nl-BE"/>
    </w:rPr>
  </w:style>
  <w:style w:type="paragraph" w:styleId="Lijstalinea">
    <w:name w:val="List Paragraph"/>
    <w:basedOn w:val="Standaard"/>
    <w:uiPriority w:val="34"/>
    <w:qFormat/>
    <w:rsid w:val="00897D85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A70A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aragraph">
    <w:name w:val="paragraph"/>
    <w:basedOn w:val="Standaard"/>
    <w:rsid w:val="009D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customStyle="1" w:styleId="normaltextrun">
    <w:name w:val="normaltextrun"/>
    <w:basedOn w:val="Standaardalinea-lettertype"/>
    <w:rsid w:val="009D7714"/>
  </w:style>
  <w:style w:type="character" w:customStyle="1" w:styleId="eop">
    <w:name w:val="eop"/>
    <w:basedOn w:val="Standaardalinea-lettertype"/>
    <w:rsid w:val="009D7714"/>
  </w:style>
  <w:style w:type="character" w:styleId="Hyperlink">
    <w:name w:val="Hyperlink"/>
    <w:basedOn w:val="Standaardalinea-lettertype"/>
    <w:uiPriority w:val="99"/>
    <w:unhideWhenUsed/>
    <w:rsid w:val="009D7714"/>
    <w:rPr>
      <w:color w:val="0000FF" w:themeColor="hyperlink"/>
      <w:u w:val="single"/>
    </w:rPr>
  </w:style>
  <w:style w:type="paragraph" w:customStyle="1" w:styleId="BriefTekst">
    <w:name w:val="BriefTekst"/>
    <w:basedOn w:val="Standaard"/>
    <w:rsid w:val="00D11D59"/>
    <w:pPr>
      <w:tabs>
        <w:tab w:val="left" w:pos="567"/>
        <w:tab w:val="right" w:pos="8505"/>
      </w:tabs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0"/>
      <w:lang w:val="nl-NL" w:eastAsia="nl-NL"/>
    </w:rPr>
  </w:style>
  <w:style w:type="paragraph" w:customStyle="1" w:styleId="BriefAdres">
    <w:name w:val="BriefAdres"/>
    <w:basedOn w:val="Standaard"/>
    <w:rsid w:val="00D11D59"/>
    <w:pPr>
      <w:suppressAutoHyphens/>
      <w:spacing w:after="0" w:line="240" w:lineRule="auto"/>
      <w:ind w:left="4536"/>
    </w:pPr>
    <w:rPr>
      <w:rFonts w:ascii="Times New Roman" w:eastAsia="Times New Roman" w:hAnsi="Times New Roman" w:cs="Times New Roman"/>
      <w:sz w:val="24"/>
      <w:szCs w:val="20"/>
      <w:lang w:val="nl-NL" w:eastAsia="nl-NL"/>
    </w:rPr>
  </w:style>
  <w:style w:type="paragraph" w:customStyle="1" w:styleId="BriefRef">
    <w:name w:val="BriefRef"/>
    <w:basedOn w:val="Standaard"/>
    <w:next w:val="Standaard"/>
    <w:rsid w:val="00D11D59"/>
    <w:pPr>
      <w:tabs>
        <w:tab w:val="left" w:pos="992"/>
      </w:tabs>
      <w:suppressAutoHyphens/>
      <w:spacing w:after="0" w:line="240" w:lineRule="auto"/>
      <w:ind w:left="2268" w:hanging="1134"/>
    </w:pPr>
    <w:rPr>
      <w:rFonts w:ascii="Times New Roman" w:eastAsia="Times New Roman" w:hAnsi="Times New Roman" w:cs="Times New Roman"/>
      <w:sz w:val="24"/>
      <w:szCs w:val="20"/>
      <w:lang w:val="nl-NL" w:eastAsia="nl-N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203D5"/>
    <w:rPr>
      <w:color w:val="605E5C"/>
      <w:shd w:val="clear" w:color="auto" w:fill="E1DFDD"/>
    </w:rPr>
  </w:style>
  <w:style w:type="character" w:customStyle="1" w:styleId="Kop3Char">
    <w:name w:val="Kop 3 Char"/>
    <w:basedOn w:val="Standaardalinea-lettertype"/>
    <w:link w:val="Kop3"/>
    <w:uiPriority w:val="9"/>
    <w:rsid w:val="00AB35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3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tof.Vermeiren\AppData\Local\Temp\Microsoft%20Dynamics%20NAV\13484\VOff_GS_IND-NL%20-%20kopi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eregistreerd xmlns="8c4dfb72-db1f-4896-a12c-096bfca5f8de">true</geregistreerd>
    <Nummering xmlns="8c4dfb72-db1f-4896-a12c-096bfca5f8de" xsi:nil="true"/>
    <SharedWithUsers xmlns="3a15311c-370c-4743-bd2a-6e454bd210af">
      <UserInfo>
        <DisplayName>Julie Vandendries</DisplayName>
        <AccountId>24</AccountId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2F7FADC1A5394393BCB91BF81A79BE" ma:contentTypeVersion="13" ma:contentTypeDescription="Een nieuw document maken." ma:contentTypeScope="" ma:versionID="d474da70b06488118899f1b53757424b">
  <xsd:schema xmlns:xsd="http://www.w3.org/2001/XMLSchema" xmlns:xs="http://www.w3.org/2001/XMLSchema" xmlns:p="http://schemas.microsoft.com/office/2006/metadata/properties" xmlns:ns2="8c4dfb72-db1f-4896-a12c-096bfca5f8de" xmlns:ns3="3a15311c-370c-4743-bd2a-6e454bd210af" targetNamespace="http://schemas.microsoft.com/office/2006/metadata/properties" ma:root="true" ma:fieldsID="1a6b0cb0a6527a785192a1ad5abef6f0" ns2:_="" ns3:_="">
    <xsd:import namespace="8c4dfb72-db1f-4896-a12c-096bfca5f8de"/>
    <xsd:import namespace="3a15311c-370c-4743-bd2a-6e454bd210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geregistreerd" minOccurs="0"/>
                <xsd:element ref="ns2:Nummer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dfb72-db1f-4896-a12c-096bfca5f8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geregistreerd" ma:index="19" nillable="true" ma:displayName="geregistreerd" ma:default="1" ma:internalName="geregistreerd">
      <xsd:simpleType>
        <xsd:restriction base="dms:Boolean"/>
      </xsd:simpleType>
    </xsd:element>
    <xsd:element name="Nummering" ma:index="20" nillable="true" ma:displayName="Nummering" ma:format="Dropdown" ma:internalName="Nummering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5311c-370c-4743-bd2a-6e454bd210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16EF4F-F356-4912-BCA9-845325D885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E08849-6487-4562-A549-8772B055E8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8E9E1D-971A-49EF-94E4-C9E112A0E6D3}">
  <ds:schemaRefs>
    <ds:schemaRef ds:uri="http://schemas.microsoft.com/office/2006/metadata/properties"/>
    <ds:schemaRef ds:uri="http://schemas.microsoft.com/office/infopath/2007/PartnerControls"/>
    <ds:schemaRef ds:uri="8c4dfb72-db1f-4896-a12c-096bfca5f8de"/>
    <ds:schemaRef ds:uri="3a15311c-370c-4743-bd2a-6e454bd210af"/>
  </ds:schemaRefs>
</ds:datastoreItem>
</file>

<file path=customXml/itemProps5.xml><?xml version="1.0" encoding="utf-8"?>
<ds:datastoreItem xmlns:ds="http://schemas.openxmlformats.org/officeDocument/2006/customXml" ds:itemID="{A8CF6D06-C53D-4D2F-8D6A-029101CA7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4dfb72-db1f-4896-a12c-096bfca5f8de"/>
    <ds:schemaRef ds:uri="3a15311c-370c-4743-bd2a-6e454bd210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VOff_GS_IND-NL - kopie</Template>
  <TotalTime>0</TotalTime>
  <Pages>9</Pages>
  <Words>1316</Words>
  <Characters>8941</Characters>
  <Application>Microsoft Office Word</Application>
  <DocSecurity>0</DocSecurity>
  <Lines>343</Lines>
  <Paragraphs>233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Vermeiren</dc:creator>
  <cp:keywords/>
  <cp:lastModifiedBy>Karl Peeters</cp:lastModifiedBy>
  <cp:revision>8</cp:revision>
  <cp:lastPrinted>2025-11-28T14:13:00Z</cp:lastPrinted>
  <dcterms:created xsi:type="dcterms:W3CDTF">2026-03-20T15:02:00Z</dcterms:created>
  <dcterms:modified xsi:type="dcterms:W3CDTF">2026-03-23T15:10:00Z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0x010100B72F7FADC1A5394393BCB91BF81A79BE</vt:lpwstr>
  </property>
  <property fmtid="{D5CDD505-2E9C-101B-9397-08002B2CF9AE}" pid="3" name="AuthorIds_UIVersion_1024">
    <vt:lpwstr>37</vt:lpwstr>
  </property>
</Properties>
</file>